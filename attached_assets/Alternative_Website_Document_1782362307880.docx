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B56A" w14:textId="77777777" w:rsidR="00CF7DE5" w:rsidRDefault="00CF7DE5">
      <w:r>
        <w:rPr>
          <w:noProof/>
        </w:rPr>
        <w:drawing>
          <wp:inline distT="0" distB="0" distL="0" distR="0" wp14:anchorId="7BF5302C" wp14:editId="08460A23">
            <wp:extent cx="3105150" cy="844296"/>
            <wp:effectExtent l="0" t="0" r="0" b="0"/>
            <wp:docPr id="2051224441" name="Picture 1" descr="A purpl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24441" name="Picture 1" descr="A purple and black logo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865" cy="8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9B3F" w14:textId="7044F68F" w:rsidR="00CF7DE5" w:rsidRDefault="004C07BC" w:rsidP="00AD5E80">
      <w:pPr>
        <w:pStyle w:val="Title"/>
      </w:pPr>
      <w:r>
        <w:t>Updated</w:t>
      </w:r>
      <w:r w:rsidR="00CE24BC">
        <w:t xml:space="preserve"> Website</w:t>
      </w:r>
    </w:p>
    <w:p w14:paraId="7D78D1A5" w14:textId="557BAB4B" w:rsidR="008337D0" w:rsidRDefault="008337D0" w:rsidP="00CE24BC">
      <w:pPr>
        <w:pStyle w:val="Heading2"/>
      </w:pPr>
      <w:r>
        <w:t>New Nav</w:t>
      </w:r>
    </w:p>
    <w:p w14:paraId="2D7E76DB" w14:textId="77777777" w:rsidR="008337D0" w:rsidRPr="008337D0" w:rsidRDefault="008337D0" w:rsidP="008337D0">
      <w:r w:rsidRPr="008337D0">
        <w:t>Home | The Sprint | Proof | Fit | Method | Insights | [Book the Sprint]</w:t>
      </w:r>
    </w:p>
    <w:p w14:paraId="08086ADB" w14:textId="77777777" w:rsidR="008337D0" w:rsidRPr="008337D0" w:rsidRDefault="008337D0" w:rsidP="008337D0"/>
    <w:p w14:paraId="38DB1F97" w14:textId="734371FC" w:rsidR="00193A41" w:rsidRDefault="00CE24BC" w:rsidP="00CE24BC">
      <w:pPr>
        <w:pStyle w:val="Heading2"/>
      </w:pPr>
      <w:r>
        <w:t>Hero Section (Above the fold)</w:t>
      </w:r>
    </w:p>
    <w:p w14:paraId="4678E340" w14:textId="77777777" w:rsidR="00CE24BC" w:rsidRPr="00CE24BC" w:rsidRDefault="00CE24BC" w:rsidP="00CE24BC">
      <w:r w:rsidRPr="00CE24BC">
        <w:t>&lt;section class="hero"&gt;</w:t>
      </w:r>
    </w:p>
    <w:p w14:paraId="26B2F07C" w14:textId="77777777" w:rsidR="00CE24BC" w:rsidRPr="00CE24BC" w:rsidRDefault="00CE24BC" w:rsidP="00CE24BC">
      <w:r w:rsidRPr="00CE24BC">
        <w:t>  &lt;h1&gt;Become AI-first — before disruption decides for you.&lt;/h1&gt;</w:t>
      </w:r>
    </w:p>
    <w:p w14:paraId="39C07D8B" w14:textId="77777777" w:rsidR="00CE24BC" w:rsidRPr="00CE24BC" w:rsidRDefault="00CE24BC" w:rsidP="00CE24BC"/>
    <w:p w14:paraId="289D15B0" w14:textId="77777777" w:rsidR="00CE24BC" w:rsidRPr="00CE24BC" w:rsidRDefault="00CE24BC" w:rsidP="00CE24BC">
      <w:r w:rsidRPr="00CE24BC">
        <w:t>  &lt;p&gt;</w:t>
      </w:r>
    </w:p>
    <w:p w14:paraId="2D55D2C3" w14:textId="77777777" w:rsidR="00CE24BC" w:rsidRPr="00CE24BC" w:rsidRDefault="00CE24BC" w:rsidP="00CE24BC">
      <w:r w:rsidRPr="00CE24BC">
        <w:t xml:space="preserve">    Synozur is the AI-native advisory firm for founder-led and PE-backed CEOs and Boards. </w:t>
      </w:r>
    </w:p>
    <w:p w14:paraId="508343CD" w14:textId="77777777" w:rsidR="00CE24BC" w:rsidRPr="00CE24BC" w:rsidRDefault="00CE24BC" w:rsidP="00CE24BC">
      <w:r w:rsidRPr="00CE24BC">
        <w:t xml:space="preserve">    We redesign your operating model for an AI-first world — then prove the business impact </w:t>
      </w:r>
    </w:p>
    <w:p w14:paraId="56CCFBD1" w14:textId="77777777" w:rsidR="00CE24BC" w:rsidRPr="00CE24BC" w:rsidRDefault="00CE24BC" w:rsidP="00CE24BC">
      <w:r w:rsidRPr="00CE24BC">
        <w:t>    with measurable outcomes, not promises.</w:t>
      </w:r>
    </w:p>
    <w:p w14:paraId="10E573CB" w14:textId="77777777" w:rsidR="00CE24BC" w:rsidRPr="00CE24BC" w:rsidRDefault="00CE24BC" w:rsidP="00CE24BC">
      <w:r w:rsidRPr="00CE24BC">
        <w:t>  &lt;/p&gt;</w:t>
      </w:r>
    </w:p>
    <w:p w14:paraId="4D97F7AE" w14:textId="77777777" w:rsidR="00CE24BC" w:rsidRPr="00CE24BC" w:rsidRDefault="00CE24BC" w:rsidP="00CE24BC"/>
    <w:p w14:paraId="5A05AC3F" w14:textId="77777777" w:rsidR="00CE24BC" w:rsidRPr="00CE24BC" w:rsidRDefault="00CE24BC" w:rsidP="00CE24BC">
      <w:r w:rsidRPr="00CE24BC">
        <w:t>  &lt;div class="cta-group"&gt;</w:t>
      </w:r>
    </w:p>
    <w:p w14:paraId="26ADC527" w14:textId="77777777" w:rsidR="00CE24BC" w:rsidRPr="00CE24BC" w:rsidRDefault="00CE24BC" w:rsidP="00CE24BC">
      <w:r w:rsidRPr="00CE24BC">
        <w:t>    &lt;a href="/north-star-sprint" class="btn-primary"&gt;Book the AI &amp; North Star Sprint&lt;/a&gt;</w:t>
      </w:r>
    </w:p>
    <w:p w14:paraId="737141F5" w14:textId="77777777" w:rsidR="00CE24BC" w:rsidRPr="00CE24BC" w:rsidRDefault="00CE24BC" w:rsidP="00CE24BC">
      <w:r w:rsidRPr="00CE24BC">
        <w:t>    &lt;a href="/proof" class="btn-secondary"&gt;See proof, not promises&lt;/a&gt;</w:t>
      </w:r>
    </w:p>
    <w:p w14:paraId="5AFC3735" w14:textId="77777777" w:rsidR="00CE24BC" w:rsidRPr="00CE24BC" w:rsidRDefault="00CE24BC" w:rsidP="00CE24BC">
      <w:r w:rsidRPr="00CE24BC">
        <w:t>  &lt;/div&gt;</w:t>
      </w:r>
    </w:p>
    <w:p w14:paraId="18DED8FA" w14:textId="77777777" w:rsidR="00CE24BC" w:rsidRPr="00CE24BC" w:rsidRDefault="00CE24BC" w:rsidP="00CE24BC"/>
    <w:p w14:paraId="3836B7CD" w14:textId="77777777" w:rsidR="00CE24BC" w:rsidRPr="00CE24BC" w:rsidRDefault="00CE24BC" w:rsidP="00CE24BC">
      <w:r w:rsidRPr="00CE24BC">
        <w:t>  &lt;p class="micro-proof"&gt;</w:t>
      </w:r>
    </w:p>
    <w:p w14:paraId="26360A2B" w14:textId="77777777" w:rsidR="00CE24BC" w:rsidRPr="00CE24BC" w:rsidRDefault="00CE24BC" w:rsidP="00CE24BC">
      <w:r w:rsidRPr="00CE24BC">
        <w:lastRenderedPageBreak/>
        <w:t xml:space="preserve">    AI-ready </w:t>
      </w:r>
      <w:r w:rsidRPr="00CE24BC">
        <w:rPr>
          <w:rFonts w:ascii="Arial" w:hAnsi="Arial" w:cs="Arial"/>
        </w:rPr>
        <w:t>→</w:t>
      </w:r>
      <w:r w:rsidRPr="00CE24BC">
        <w:t xml:space="preserve"> AI-enabled </w:t>
      </w:r>
      <w:r w:rsidRPr="00CE24BC">
        <w:rPr>
          <w:rFonts w:ascii="Arial" w:hAnsi="Arial" w:cs="Arial"/>
        </w:rPr>
        <w:t>→</w:t>
      </w:r>
      <w:r w:rsidRPr="00CE24BC">
        <w:t xml:space="preserve"> &lt;strong&gt;AI-first&lt;/strong&gt; </w:t>
      </w:r>
      <w:r w:rsidRPr="00CE24BC">
        <w:rPr>
          <w:rFonts w:ascii="Avenir Next LT Pro" w:hAnsi="Avenir Next LT Pro" w:cs="Avenir Next LT Pro"/>
        </w:rPr>
        <w:t>—</w:t>
      </w:r>
      <w:r w:rsidRPr="00CE24BC">
        <w:t xml:space="preserve"> we install the model and prove the differential.</w:t>
      </w:r>
    </w:p>
    <w:p w14:paraId="0230CD2C" w14:textId="77777777" w:rsidR="00CE24BC" w:rsidRPr="00CE24BC" w:rsidRDefault="00CE24BC" w:rsidP="00CE24BC">
      <w:r w:rsidRPr="00CE24BC">
        <w:t>  &lt;/p&gt;</w:t>
      </w:r>
    </w:p>
    <w:p w14:paraId="253BB148" w14:textId="77777777" w:rsidR="00CE24BC" w:rsidRPr="00CE24BC" w:rsidRDefault="00CE24BC" w:rsidP="00CE24BC">
      <w:r w:rsidRPr="00CE24BC">
        <w:t>&lt;/section&gt;</w:t>
      </w:r>
    </w:p>
    <w:p w14:paraId="59C6F03E" w14:textId="7BEC42CC" w:rsidR="00CE24BC" w:rsidRDefault="00CE24BC" w:rsidP="00CE24BC">
      <w:r>
        <w:t xml:space="preserve"> </w:t>
      </w:r>
    </w:p>
    <w:p w14:paraId="66D301D4" w14:textId="663AA70F" w:rsidR="00CE24BC" w:rsidRDefault="00CE24BC" w:rsidP="00CE24BC">
      <w:pPr>
        <w:pStyle w:val="Heading2"/>
      </w:pPr>
      <w:r>
        <w:t>Pain First Section (AI-RX)</w:t>
      </w:r>
    </w:p>
    <w:p w14:paraId="7617AB36" w14:textId="77777777" w:rsidR="00CE24BC" w:rsidRPr="00CE24BC" w:rsidRDefault="00CE24BC" w:rsidP="00CE24BC">
      <w:r w:rsidRPr="00CE24BC">
        <w:t>&lt;section class="pain"&gt;</w:t>
      </w:r>
    </w:p>
    <w:p w14:paraId="05102B0F" w14:textId="77777777" w:rsidR="00CE24BC" w:rsidRPr="00CE24BC" w:rsidRDefault="00CE24BC" w:rsidP="00CE24BC">
      <w:r w:rsidRPr="00CE24BC">
        <w:t>  &lt;h2&gt;The problem isn’t AI. It’s your operating model.&lt;/h2&gt;</w:t>
      </w:r>
    </w:p>
    <w:p w14:paraId="58509C6A" w14:textId="77777777" w:rsidR="00CE24BC" w:rsidRPr="00CE24BC" w:rsidRDefault="00CE24BC" w:rsidP="00CE24BC"/>
    <w:p w14:paraId="278D70AA" w14:textId="77777777" w:rsidR="00CE24BC" w:rsidRPr="00CE24BC" w:rsidRDefault="00CE24BC" w:rsidP="00CE24BC">
      <w:r w:rsidRPr="00CE24BC">
        <w:t>  &lt;ul&gt;</w:t>
      </w:r>
    </w:p>
    <w:p w14:paraId="782801A5" w14:textId="77777777" w:rsidR="00CE24BC" w:rsidRPr="00CE24BC" w:rsidRDefault="00CE24BC" w:rsidP="00CE24BC">
      <w:r w:rsidRPr="00CE24BC">
        <w:t>    &lt;li&gt;AI investment without measurable ROI&lt;/li&gt;</w:t>
      </w:r>
    </w:p>
    <w:p w14:paraId="31D4199E" w14:textId="77777777" w:rsidR="00CE24BC" w:rsidRPr="00CE24BC" w:rsidRDefault="00CE24BC" w:rsidP="00CE24BC">
      <w:r w:rsidRPr="00CE24BC">
        <w:t>    &lt;li&gt;Scattered pilots with no path to scale&lt;/li&gt;</w:t>
      </w:r>
    </w:p>
    <w:p w14:paraId="30E793D9" w14:textId="77777777" w:rsidR="00CE24BC" w:rsidRPr="00CE24BC" w:rsidRDefault="00CE24BC" w:rsidP="00CE24BC">
      <w:r w:rsidRPr="00CE24BC">
        <w:t>    &lt;li&gt;No defensible AI governance or policy&lt;/li&gt;</w:t>
      </w:r>
    </w:p>
    <w:p w14:paraId="3F1FB051" w14:textId="77777777" w:rsidR="00CE24BC" w:rsidRPr="00CE24BC" w:rsidRDefault="00CE24BC" w:rsidP="00CE24BC">
      <w:r w:rsidRPr="00CE24BC">
        <w:t>    &lt;li&gt;Leadership teams behind, overwhelmed, and reacting too late&lt;/li&gt;</w:t>
      </w:r>
    </w:p>
    <w:p w14:paraId="3DBBEE04" w14:textId="77777777" w:rsidR="00CE24BC" w:rsidRPr="00CE24BC" w:rsidRDefault="00CE24BC" w:rsidP="00CE24BC">
      <w:r w:rsidRPr="00CE24BC">
        <w:t>  &lt;/ul&gt;</w:t>
      </w:r>
    </w:p>
    <w:p w14:paraId="6DA6DA14" w14:textId="77777777" w:rsidR="00CE24BC" w:rsidRPr="00CE24BC" w:rsidRDefault="00CE24BC" w:rsidP="00CE24BC"/>
    <w:p w14:paraId="35092E2C" w14:textId="77777777" w:rsidR="00CE24BC" w:rsidRPr="00CE24BC" w:rsidRDefault="00CE24BC" w:rsidP="00CE24BC">
      <w:r w:rsidRPr="00CE24BC">
        <w:t>  &lt;p&gt;</w:t>
      </w:r>
    </w:p>
    <w:p w14:paraId="3C3D2008" w14:textId="77777777" w:rsidR="00CE24BC" w:rsidRPr="00CE24BC" w:rsidRDefault="00CE24BC" w:rsidP="00CE24BC">
      <w:r w:rsidRPr="00CE24BC">
        <w:t>    Most firms deliver strategy. Few redesign how the business actually operates.</w:t>
      </w:r>
    </w:p>
    <w:p w14:paraId="1002A8C7" w14:textId="77777777" w:rsidR="00CE24BC" w:rsidRPr="00CE24BC" w:rsidRDefault="00CE24BC" w:rsidP="00CE24BC">
      <w:r w:rsidRPr="00CE24BC">
        <w:t>  &lt;/p&gt;</w:t>
      </w:r>
    </w:p>
    <w:p w14:paraId="511193EA" w14:textId="77777777" w:rsidR="00CE24BC" w:rsidRPr="00CE24BC" w:rsidRDefault="00CE24BC" w:rsidP="00CE24BC"/>
    <w:p w14:paraId="2A6445A3" w14:textId="77777777" w:rsidR="00CE24BC" w:rsidRPr="00CE24BC" w:rsidRDefault="00CE24BC" w:rsidP="00CE24BC">
      <w:r w:rsidRPr="00CE24BC">
        <w:t>  &lt;p class="highlight"&gt;</w:t>
      </w:r>
    </w:p>
    <w:p w14:paraId="63D03895" w14:textId="77777777" w:rsidR="00CE24BC" w:rsidRPr="00CE24BC" w:rsidRDefault="00CE24BC" w:rsidP="00CE24BC">
      <w:r w:rsidRPr="00CE24BC">
        <w:t>    If your operating model doesn’t adapt, AI will reshape your company without you.</w:t>
      </w:r>
    </w:p>
    <w:p w14:paraId="46179913" w14:textId="77777777" w:rsidR="00CE24BC" w:rsidRPr="00CE24BC" w:rsidRDefault="00CE24BC" w:rsidP="00CE24BC">
      <w:r w:rsidRPr="00CE24BC">
        <w:t>  &lt;/p&gt;</w:t>
      </w:r>
    </w:p>
    <w:p w14:paraId="12584BCA" w14:textId="77777777" w:rsidR="00CE24BC" w:rsidRPr="00CE24BC" w:rsidRDefault="00CE24BC" w:rsidP="00CE24BC">
      <w:r w:rsidRPr="00CE24BC">
        <w:t>&lt;/section&gt;</w:t>
      </w:r>
    </w:p>
    <w:p w14:paraId="5A98FA69" w14:textId="77777777" w:rsidR="00CE24BC" w:rsidRDefault="00CE24BC" w:rsidP="00CE24BC"/>
    <w:p w14:paraId="73AAC64A" w14:textId="1759B51C" w:rsidR="00CE24BC" w:rsidRDefault="00CE24BC" w:rsidP="00CE24BC">
      <w:pPr>
        <w:pStyle w:val="Heading2"/>
      </w:pPr>
      <w:r>
        <w:lastRenderedPageBreak/>
        <w:t>The Front Door (Most Important Fix)</w:t>
      </w:r>
    </w:p>
    <w:p w14:paraId="071C6511" w14:textId="77777777" w:rsidR="00CE24BC" w:rsidRPr="00CE24BC" w:rsidRDefault="00CE24BC" w:rsidP="00CE24BC">
      <w:r w:rsidRPr="00CE24BC">
        <w:t>&lt;section class="sprint"&gt;</w:t>
      </w:r>
    </w:p>
    <w:p w14:paraId="675DFE36" w14:textId="77777777" w:rsidR="00CE24BC" w:rsidRPr="00CE24BC" w:rsidRDefault="00CE24BC" w:rsidP="00CE24BC">
      <w:r w:rsidRPr="00CE24BC">
        <w:t>  &lt;h2&gt;The AI &amp; North Star Sprint&lt;/h2&gt;</w:t>
      </w:r>
    </w:p>
    <w:p w14:paraId="1BEE50EF" w14:textId="77777777" w:rsidR="00CE24BC" w:rsidRPr="00CE24BC" w:rsidRDefault="00CE24BC" w:rsidP="00CE24BC"/>
    <w:p w14:paraId="20A3A935" w14:textId="77777777" w:rsidR="00CE24BC" w:rsidRPr="00CE24BC" w:rsidRDefault="00CE24BC" w:rsidP="00CE24BC">
      <w:r w:rsidRPr="00CE24BC">
        <w:t>  &lt;p&gt;</w:t>
      </w:r>
    </w:p>
    <w:p w14:paraId="419F1B90" w14:textId="77777777" w:rsidR="00CE24BC" w:rsidRPr="00CE24BC" w:rsidRDefault="00CE24BC" w:rsidP="00CE24BC">
      <w:r w:rsidRPr="00CE24BC">
        <w:t xml:space="preserve">    A 4–6 week executive engagement for CEOs and Boards to define, design, and prove </w:t>
      </w:r>
    </w:p>
    <w:p w14:paraId="0FF13DD4" w14:textId="77777777" w:rsidR="00CE24BC" w:rsidRPr="00CE24BC" w:rsidRDefault="00CE24BC" w:rsidP="00CE24BC">
      <w:r w:rsidRPr="00CE24BC">
        <w:t>    an AI-first operating model.</w:t>
      </w:r>
    </w:p>
    <w:p w14:paraId="34DDB1AD" w14:textId="77777777" w:rsidR="00CE24BC" w:rsidRPr="00CE24BC" w:rsidRDefault="00CE24BC" w:rsidP="00CE24BC">
      <w:r w:rsidRPr="00CE24BC">
        <w:t>  &lt;/p&gt;</w:t>
      </w:r>
    </w:p>
    <w:p w14:paraId="37F61483" w14:textId="77777777" w:rsidR="00CE24BC" w:rsidRPr="00CE24BC" w:rsidRDefault="00CE24BC" w:rsidP="00CE24BC"/>
    <w:p w14:paraId="767DB72F" w14:textId="77777777" w:rsidR="00CE24BC" w:rsidRPr="00CE24BC" w:rsidRDefault="00CE24BC" w:rsidP="00CE24BC">
      <w:r w:rsidRPr="00CE24BC">
        <w:t>  &lt;div class="sprint-details"&gt;</w:t>
      </w:r>
    </w:p>
    <w:p w14:paraId="4FE97EDC" w14:textId="77777777" w:rsidR="00CE24BC" w:rsidRPr="00CE24BC" w:rsidRDefault="00CE24BC" w:rsidP="00CE24BC">
      <w:r w:rsidRPr="00CE24BC">
        <w:t>    &lt;div&gt;</w:t>
      </w:r>
    </w:p>
    <w:p w14:paraId="4BB49045" w14:textId="77777777" w:rsidR="00CE24BC" w:rsidRPr="00CE24BC" w:rsidRDefault="00CE24BC" w:rsidP="00CE24BC">
      <w:r w:rsidRPr="00CE24BC">
        <w:t>      &lt;h3&gt;What happens&lt;/h3&gt;</w:t>
      </w:r>
    </w:p>
    <w:p w14:paraId="690F7271" w14:textId="77777777" w:rsidR="00CE24BC" w:rsidRPr="00CE24BC" w:rsidRDefault="00CE24BC" w:rsidP="00CE24BC">
      <w:r w:rsidRPr="00CE24BC">
        <w:t>      &lt;ul&gt;</w:t>
      </w:r>
    </w:p>
    <w:p w14:paraId="10A64EEB" w14:textId="77777777" w:rsidR="00CE24BC" w:rsidRPr="00CE24BC" w:rsidRDefault="00CE24BC" w:rsidP="00CE24BC">
      <w:r w:rsidRPr="00CE24BC">
        <w:t>        &lt;li&gt;Find your North Star (assessment + executive alignment)&lt;/li&gt;</w:t>
      </w:r>
    </w:p>
    <w:p w14:paraId="572E3622" w14:textId="77777777" w:rsidR="00CE24BC" w:rsidRPr="00CE24BC" w:rsidRDefault="00CE24BC" w:rsidP="00CE24BC">
      <w:r w:rsidRPr="00CE24BC">
        <w:t>        &lt;li&gt;Design the AI-first operating model&lt;/li&gt;</w:t>
      </w:r>
    </w:p>
    <w:p w14:paraId="22DF8900" w14:textId="77777777" w:rsidR="00CE24BC" w:rsidRPr="00CE24BC" w:rsidRDefault="00CE24BC" w:rsidP="00CE24BC">
      <w:r w:rsidRPr="00CE24BC">
        <w:t>        &lt;li&gt;Build a working prototype and roadmap&lt;/li&gt;</w:t>
      </w:r>
    </w:p>
    <w:p w14:paraId="749785E3" w14:textId="77777777" w:rsidR="00CE24BC" w:rsidRPr="00CE24BC" w:rsidRDefault="00CE24BC" w:rsidP="00CE24BC">
      <w:r w:rsidRPr="00CE24BC">
        <w:t>      &lt;/ul&gt;</w:t>
      </w:r>
    </w:p>
    <w:p w14:paraId="73F83AD7" w14:textId="77777777" w:rsidR="00CE24BC" w:rsidRPr="00CE24BC" w:rsidRDefault="00CE24BC" w:rsidP="00CE24BC">
      <w:r w:rsidRPr="00CE24BC">
        <w:t>    &lt;/div&gt;</w:t>
      </w:r>
    </w:p>
    <w:p w14:paraId="14F6412B" w14:textId="77777777" w:rsidR="00CE24BC" w:rsidRPr="00CE24BC" w:rsidRDefault="00CE24BC" w:rsidP="00CE24BC"/>
    <w:p w14:paraId="462EDA39" w14:textId="77777777" w:rsidR="00CE24BC" w:rsidRPr="00CE24BC" w:rsidRDefault="00CE24BC" w:rsidP="00CE24BC">
      <w:r w:rsidRPr="00CE24BC">
        <w:t>    &lt;div&gt;</w:t>
      </w:r>
    </w:p>
    <w:p w14:paraId="0E76A11D" w14:textId="77777777" w:rsidR="00CE24BC" w:rsidRPr="00CE24BC" w:rsidRDefault="00CE24BC" w:rsidP="00CE24BC">
      <w:r w:rsidRPr="00CE24BC">
        <w:t>      &lt;h3&gt;What you leave with&lt;/h3&gt;</w:t>
      </w:r>
    </w:p>
    <w:p w14:paraId="780F984B" w14:textId="77777777" w:rsidR="00CE24BC" w:rsidRPr="00CE24BC" w:rsidRDefault="00CE24BC" w:rsidP="00CE24BC">
      <w:r w:rsidRPr="00CE24BC">
        <w:t>      &lt;ul&gt;</w:t>
      </w:r>
    </w:p>
    <w:p w14:paraId="09526F62" w14:textId="77777777" w:rsidR="00CE24BC" w:rsidRPr="00CE24BC" w:rsidRDefault="00CE24BC" w:rsidP="00CE24BC">
      <w:r w:rsidRPr="00CE24BC">
        <w:t>        &lt;li&gt;Clear strategic direction&lt;/li&gt;</w:t>
      </w:r>
    </w:p>
    <w:p w14:paraId="3A87B913" w14:textId="77777777" w:rsidR="00CE24BC" w:rsidRPr="00CE24BC" w:rsidRDefault="00CE24BC" w:rsidP="00CE24BC">
      <w:r w:rsidRPr="00CE24BC">
        <w:t>        &lt;li&gt;AI-first execution plan&lt;/li&gt;</w:t>
      </w:r>
    </w:p>
    <w:p w14:paraId="03D3E9C5" w14:textId="77777777" w:rsidR="00CE24BC" w:rsidRPr="00CE24BC" w:rsidRDefault="00CE24BC" w:rsidP="00CE24BC">
      <w:r w:rsidRPr="00CE24BC">
        <w:t>        &lt;li&gt;Measurable before-and-after baseline&lt;/li&gt;</w:t>
      </w:r>
    </w:p>
    <w:p w14:paraId="73BBD233" w14:textId="77777777" w:rsidR="00CE24BC" w:rsidRPr="00CE24BC" w:rsidRDefault="00CE24BC" w:rsidP="00CE24BC">
      <w:r w:rsidRPr="00CE24BC">
        <w:t>      &lt;/ul&gt;</w:t>
      </w:r>
    </w:p>
    <w:p w14:paraId="077BF21B" w14:textId="77777777" w:rsidR="00CE24BC" w:rsidRPr="00CE24BC" w:rsidRDefault="00CE24BC" w:rsidP="00CE24BC">
      <w:r w:rsidRPr="00CE24BC">
        <w:t>    &lt;/div&gt;</w:t>
      </w:r>
    </w:p>
    <w:p w14:paraId="3903A7C9" w14:textId="77777777" w:rsidR="00CE24BC" w:rsidRPr="00CE24BC" w:rsidRDefault="00CE24BC" w:rsidP="00CE24BC">
      <w:r w:rsidRPr="00CE24BC">
        <w:t>  &lt;/div&gt;</w:t>
      </w:r>
    </w:p>
    <w:p w14:paraId="5C48A9C7" w14:textId="77777777" w:rsidR="00CE24BC" w:rsidRPr="00CE24BC" w:rsidRDefault="00CE24BC" w:rsidP="00CE24BC"/>
    <w:p w14:paraId="6AA61660" w14:textId="77777777" w:rsidR="00CE24BC" w:rsidRPr="00CE24BC" w:rsidRDefault="00CE24BC" w:rsidP="00CE24BC">
      <w:r w:rsidRPr="00CE24BC">
        <w:t>  &lt;a href="/north-star-sprint" class="btn-primary"&gt;Start the Sprint&lt;/a&gt;</w:t>
      </w:r>
    </w:p>
    <w:p w14:paraId="00B54DFA" w14:textId="77777777" w:rsidR="00CE24BC" w:rsidRPr="00CE24BC" w:rsidRDefault="00CE24BC" w:rsidP="00CE24BC">
      <w:r w:rsidRPr="00CE24BC">
        <w:t>&lt;/section&gt;</w:t>
      </w:r>
    </w:p>
    <w:p w14:paraId="0C48CC23" w14:textId="2AEFDA3E" w:rsidR="00CE24BC" w:rsidRDefault="00CE24BC" w:rsidP="00CE24BC">
      <w:pPr>
        <w:pStyle w:val="Heading2"/>
      </w:pPr>
      <w:r>
        <w:t>Proof (Tightened – Strong Section)</w:t>
      </w:r>
    </w:p>
    <w:p w14:paraId="5544E451" w14:textId="77777777" w:rsidR="00CE24BC" w:rsidRPr="00CE24BC" w:rsidRDefault="00CE24BC" w:rsidP="00CE24BC">
      <w:r w:rsidRPr="00CE24BC">
        <w:t>&lt;section class="proof"&gt;</w:t>
      </w:r>
    </w:p>
    <w:p w14:paraId="4EF7D802" w14:textId="77777777" w:rsidR="00CE24BC" w:rsidRPr="00CE24BC" w:rsidRDefault="00CE24BC" w:rsidP="00CE24BC">
      <w:r w:rsidRPr="00CE24BC">
        <w:t>  &lt;h2&gt;Proof, not promises&lt;/h2&gt;</w:t>
      </w:r>
    </w:p>
    <w:p w14:paraId="1526A3BD" w14:textId="77777777" w:rsidR="00CE24BC" w:rsidRPr="00CE24BC" w:rsidRDefault="00CE24BC" w:rsidP="00CE24BC"/>
    <w:p w14:paraId="0664496E" w14:textId="77777777" w:rsidR="00CE24BC" w:rsidRPr="00CE24BC" w:rsidRDefault="00CE24BC" w:rsidP="00CE24BC">
      <w:r w:rsidRPr="00CE24BC">
        <w:t>  &lt;div class="proof-grid"&gt;</w:t>
      </w:r>
    </w:p>
    <w:p w14:paraId="5061A42D" w14:textId="77777777" w:rsidR="00CE24BC" w:rsidRPr="00CE24BC" w:rsidRDefault="00CE24BC" w:rsidP="00CE24BC"/>
    <w:p w14:paraId="4CE43A6C" w14:textId="77777777" w:rsidR="00CE24BC" w:rsidRPr="00CE24BC" w:rsidRDefault="00CE24BC" w:rsidP="00CE24BC">
      <w:r w:rsidRPr="00CE24BC">
        <w:t>    &lt;div class="proof-card"&gt;</w:t>
      </w:r>
    </w:p>
    <w:p w14:paraId="6AA22689" w14:textId="77777777" w:rsidR="00CE24BC" w:rsidRPr="00CE24BC" w:rsidRDefault="00CE24BC" w:rsidP="00CE24BC">
      <w:r w:rsidRPr="00CE24BC">
        <w:t>      &lt;h3&gt;$500K–$2.0M+ EBITDA impact&lt;/h3&gt;</w:t>
      </w:r>
    </w:p>
    <w:p w14:paraId="69AD45C9" w14:textId="77777777" w:rsidR="00CE24BC" w:rsidRPr="00CE24BC" w:rsidRDefault="00CE24BC" w:rsidP="00CE24BC">
      <w:r w:rsidRPr="00CE24BC">
        <w:t>      &lt;p&gt;Leadership decision-making accelerated through a Company OS redesign.&lt;/p&gt;</w:t>
      </w:r>
    </w:p>
    <w:p w14:paraId="375B1F10" w14:textId="77777777" w:rsidR="00CE24BC" w:rsidRPr="00CE24BC" w:rsidRDefault="00CE24BC" w:rsidP="00CE24BC">
      <w:r w:rsidRPr="00CE24BC">
        <w:t>    &lt;/div&gt;</w:t>
      </w:r>
    </w:p>
    <w:p w14:paraId="3DC389FF" w14:textId="77777777" w:rsidR="00CE24BC" w:rsidRPr="00CE24BC" w:rsidRDefault="00CE24BC" w:rsidP="00CE24BC"/>
    <w:p w14:paraId="1191C5AB" w14:textId="77777777" w:rsidR="00CE24BC" w:rsidRPr="00CE24BC" w:rsidRDefault="00CE24BC" w:rsidP="00CE24BC">
      <w:r w:rsidRPr="00CE24BC">
        <w:t>    &lt;div class="proof-card"&gt;</w:t>
      </w:r>
    </w:p>
    <w:p w14:paraId="2058F648" w14:textId="77777777" w:rsidR="00CE24BC" w:rsidRPr="00CE24BC" w:rsidRDefault="00CE24BC" w:rsidP="00CE24BC">
      <w:r w:rsidRPr="00CE24BC">
        <w:t>      &lt;h3&gt;$1M–$5M revenue lift&lt;/h3&gt;</w:t>
      </w:r>
    </w:p>
    <w:p w14:paraId="0FECF4BC" w14:textId="77777777" w:rsidR="00CE24BC" w:rsidRPr="00CE24BC" w:rsidRDefault="00CE24BC" w:rsidP="00CE24BC">
      <w:r w:rsidRPr="00CE24BC">
        <w:t>      &lt;p&gt;Positioning and GTM execution aligned across teams.&lt;/p&gt;</w:t>
      </w:r>
    </w:p>
    <w:p w14:paraId="10759C34" w14:textId="77777777" w:rsidR="00CE24BC" w:rsidRPr="00CE24BC" w:rsidRDefault="00CE24BC" w:rsidP="00CE24BC">
      <w:r w:rsidRPr="00CE24BC">
        <w:t>    &lt;/div&gt;</w:t>
      </w:r>
    </w:p>
    <w:p w14:paraId="0AF62A72" w14:textId="77777777" w:rsidR="00CE24BC" w:rsidRPr="00CE24BC" w:rsidRDefault="00CE24BC" w:rsidP="00CE24BC"/>
    <w:p w14:paraId="20C709B1" w14:textId="77777777" w:rsidR="00CE24BC" w:rsidRPr="00CE24BC" w:rsidRDefault="00CE24BC" w:rsidP="00CE24BC">
      <w:r w:rsidRPr="00CE24BC">
        <w:t>    &lt;div class="proof-card"&gt;</w:t>
      </w:r>
    </w:p>
    <w:p w14:paraId="0ECBA093" w14:textId="77777777" w:rsidR="00CE24BC" w:rsidRPr="00CE24BC" w:rsidRDefault="00CE24BC" w:rsidP="00CE24BC">
      <w:r w:rsidRPr="00CE24BC">
        <w:t>      &lt;h3&gt;$2M–$6M productivity gains&lt;/h3&gt;</w:t>
      </w:r>
    </w:p>
    <w:p w14:paraId="34DBCFA4" w14:textId="77777777" w:rsidR="00CE24BC" w:rsidRPr="00CE24BC" w:rsidRDefault="00CE24BC" w:rsidP="00CE24BC">
      <w:r w:rsidRPr="00CE24BC">
        <w:t>      &lt;p&gt;AI-enabled workflows reduced friction at scale.&lt;/p&gt;</w:t>
      </w:r>
    </w:p>
    <w:p w14:paraId="6FB98ECE" w14:textId="77777777" w:rsidR="00CE24BC" w:rsidRPr="00CE24BC" w:rsidRDefault="00CE24BC" w:rsidP="00CE24BC">
      <w:r w:rsidRPr="00CE24BC">
        <w:t>    &lt;/div&gt;</w:t>
      </w:r>
    </w:p>
    <w:p w14:paraId="3CA878EF" w14:textId="77777777" w:rsidR="00CE24BC" w:rsidRPr="00CE24BC" w:rsidRDefault="00CE24BC" w:rsidP="00CE24BC"/>
    <w:p w14:paraId="26344BA8" w14:textId="77777777" w:rsidR="00CE24BC" w:rsidRPr="00CE24BC" w:rsidRDefault="00CE24BC" w:rsidP="00CE24BC">
      <w:r w:rsidRPr="00CE24BC">
        <w:t>  &lt;/div&gt;</w:t>
      </w:r>
    </w:p>
    <w:p w14:paraId="3F4735E9" w14:textId="77777777" w:rsidR="00CE24BC" w:rsidRPr="00CE24BC" w:rsidRDefault="00CE24BC" w:rsidP="00CE24BC"/>
    <w:p w14:paraId="29EC093B" w14:textId="77777777" w:rsidR="00CE24BC" w:rsidRPr="00CE24BC" w:rsidRDefault="00CE24BC" w:rsidP="00CE24BC">
      <w:r w:rsidRPr="00CE24BC">
        <w:t>  &lt;a href="/case-studies"&gt;View detailed case studies&lt;/a&gt;</w:t>
      </w:r>
    </w:p>
    <w:p w14:paraId="5F2AF140" w14:textId="77777777" w:rsidR="00CE24BC" w:rsidRPr="00CE24BC" w:rsidRDefault="00CE24BC" w:rsidP="00CE24BC">
      <w:r w:rsidRPr="00CE24BC">
        <w:t>&lt;/section&gt;</w:t>
      </w:r>
    </w:p>
    <w:p w14:paraId="0D7615C5" w14:textId="77777777" w:rsidR="00CE24BC" w:rsidRPr="00CE24BC" w:rsidRDefault="00CE24BC" w:rsidP="00CE24BC">
      <w:r w:rsidRPr="00CE24BC">
        <w:t>``</w:t>
      </w:r>
    </w:p>
    <w:p w14:paraId="271ED4DF" w14:textId="4278C95A" w:rsidR="00CE24BC" w:rsidRDefault="00CE24BC" w:rsidP="00CE24BC">
      <w:pPr>
        <w:pStyle w:val="Heading2"/>
      </w:pPr>
      <w:r>
        <w:t>Who This is For (ICP Sharepened)</w:t>
      </w:r>
    </w:p>
    <w:p w14:paraId="062D1311" w14:textId="77777777" w:rsidR="00CE24BC" w:rsidRPr="00CE24BC" w:rsidRDefault="00CE24BC" w:rsidP="00CE24BC">
      <w:r>
        <w:t>\</w:t>
      </w:r>
      <w:r w:rsidRPr="00CE24BC">
        <w:t>&lt;section class="who"&gt;</w:t>
      </w:r>
    </w:p>
    <w:p w14:paraId="0A412B60" w14:textId="77777777" w:rsidR="00CE24BC" w:rsidRPr="00CE24BC" w:rsidRDefault="00CE24BC" w:rsidP="00CE24BC">
      <w:r w:rsidRPr="00CE24BC">
        <w:t>  &lt;h2&gt;Who this is for&lt;/h2&gt;</w:t>
      </w:r>
    </w:p>
    <w:p w14:paraId="0129BE32" w14:textId="77777777" w:rsidR="00CE24BC" w:rsidRPr="00CE24BC" w:rsidRDefault="00CE24BC" w:rsidP="00CE24BC"/>
    <w:p w14:paraId="3972401C" w14:textId="77777777" w:rsidR="00CE24BC" w:rsidRPr="00CE24BC" w:rsidRDefault="00CE24BC" w:rsidP="00CE24BC">
      <w:r w:rsidRPr="00CE24BC">
        <w:t>  &lt;ul&gt;</w:t>
      </w:r>
    </w:p>
    <w:p w14:paraId="6F1231A2" w14:textId="77777777" w:rsidR="00CE24BC" w:rsidRPr="00CE24BC" w:rsidRDefault="00CE24BC" w:rsidP="00CE24BC">
      <w:r w:rsidRPr="00CE24BC">
        <w:t>    &lt;li&gt;Founder-led and PE-backed CEOs&lt;/li&gt;</w:t>
      </w:r>
    </w:p>
    <w:p w14:paraId="280719C0" w14:textId="77777777" w:rsidR="00CE24BC" w:rsidRPr="00CE24BC" w:rsidRDefault="00CE24BC" w:rsidP="00CE24BC">
      <w:r w:rsidRPr="00CE24BC">
        <w:t>    &lt;li&gt;Boards and portfolio operators&lt;/li&gt;</w:t>
      </w:r>
    </w:p>
    <w:p w14:paraId="3373A501" w14:textId="77777777" w:rsidR="00CE24BC" w:rsidRPr="00CE24BC" w:rsidRDefault="00CE24BC" w:rsidP="00CE24BC">
      <w:r w:rsidRPr="00CE24BC">
        <w:t>    &lt;li&gt;COOs, CTOs, and emerging Chief AI Officers&lt;/li&gt;</w:t>
      </w:r>
    </w:p>
    <w:p w14:paraId="768DF16D" w14:textId="77777777" w:rsidR="00CE24BC" w:rsidRPr="00CE24BC" w:rsidRDefault="00CE24BC" w:rsidP="00CE24BC">
      <w:r w:rsidRPr="00CE24BC">
        <w:t>  &lt;/ul&gt;</w:t>
      </w:r>
    </w:p>
    <w:p w14:paraId="3E73C92D" w14:textId="77777777" w:rsidR="00CE24BC" w:rsidRPr="00CE24BC" w:rsidRDefault="00CE24BC" w:rsidP="00CE24BC"/>
    <w:p w14:paraId="7AF99072" w14:textId="77777777" w:rsidR="00CE24BC" w:rsidRPr="00CE24BC" w:rsidRDefault="00CE24BC" w:rsidP="00CE24BC">
      <w:r w:rsidRPr="00CE24BC">
        <w:t>  &lt;p class="focus"&gt;</w:t>
      </w:r>
    </w:p>
    <w:p w14:paraId="53276218" w14:textId="77777777" w:rsidR="00CE24BC" w:rsidRPr="00CE24BC" w:rsidRDefault="00CE24BC" w:rsidP="00CE24BC">
      <w:r w:rsidRPr="00CE24BC">
        <w:t>    Mid-market. Privately held. AI pressure is real — and time is limited.</w:t>
      </w:r>
    </w:p>
    <w:p w14:paraId="28EB1626" w14:textId="77777777" w:rsidR="00CE24BC" w:rsidRPr="00CE24BC" w:rsidRDefault="00CE24BC" w:rsidP="00CE24BC">
      <w:r w:rsidRPr="00CE24BC">
        <w:t>  &lt;/p&gt;</w:t>
      </w:r>
    </w:p>
    <w:p w14:paraId="5DBD8B11" w14:textId="77777777" w:rsidR="00CE24BC" w:rsidRPr="00CE24BC" w:rsidRDefault="00CE24BC" w:rsidP="00CE24BC">
      <w:r w:rsidRPr="00CE24BC">
        <w:t>&lt;/section&gt;</w:t>
      </w:r>
    </w:p>
    <w:p w14:paraId="4B8CEE28" w14:textId="77777777" w:rsidR="00CE24BC" w:rsidRPr="00CE24BC" w:rsidRDefault="00CE24BC" w:rsidP="00CE24BC">
      <w:r w:rsidRPr="00CE24BC">
        <w:t>``</w:t>
      </w:r>
    </w:p>
    <w:p w14:paraId="2E5B8358" w14:textId="1870066B" w:rsidR="00CE24BC" w:rsidRDefault="00CE24BC" w:rsidP="00CE24BC">
      <w:pPr>
        <w:pStyle w:val="Heading2"/>
      </w:pPr>
      <w:r>
        <w:t>What We Are Not ( Critical Differentiation)</w:t>
      </w:r>
    </w:p>
    <w:p w14:paraId="01C8315B" w14:textId="77777777" w:rsidR="00CE24BC" w:rsidRPr="00CE24BC" w:rsidRDefault="00CE24BC" w:rsidP="00CE24BC">
      <w:r w:rsidRPr="00CE24BC">
        <w:t>&lt;section class="not"&gt;</w:t>
      </w:r>
    </w:p>
    <w:p w14:paraId="781A2016" w14:textId="77777777" w:rsidR="00CE24BC" w:rsidRPr="00CE24BC" w:rsidRDefault="00CE24BC" w:rsidP="00CE24BC">
      <w:r w:rsidRPr="00CE24BC">
        <w:t>  &lt;h2&gt;What we are not&lt;/h2&gt;</w:t>
      </w:r>
    </w:p>
    <w:p w14:paraId="1D4DD665" w14:textId="77777777" w:rsidR="00CE24BC" w:rsidRPr="00CE24BC" w:rsidRDefault="00CE24BC" w:rsidP="00CE24BC"/>
    <w:p w14:paraId="4E26A88C" w14:textId="77777777" w:rsidR="00CE24BC" w:rsidRPr="00CE24BC" w:rsidRDefault="00CE24BC" w:rsidP="00CE24BC">
      <w:r w:rsidRPr="00CE24BC">
        <w:t>  &lt;ul&gt;</w:t>
      </w:r>
    </w:p>
    <w:p w14:paraId="3C1CE41E" w14:textId="77777777" w:rsidR="00CE24BC" w:rsidRPr="00CE24BC" w:rsidRDefault="00CE24BC" w:rsidP="00CE24BC">
      <w:r w:rsidRPr="00CE24BC">
        <w:t>    &lt;li&gt;Not implementation or staff augmentation&lt;/li&gt;</w:t>
      </w:r>
    </w:p>
    <w:p w14:paraId="3B6823E6" w14:textId="77777777" w:rsidR="00CE24BC" w:rsidRPr="00CE24BC" w:rsidRDefault="00CE24BC" w:rsidP="00CE24BC">
      <w:r w:rsidRPr="00CE24BC">
        <w:t>    &lt;li&gt;Not generic AI training&lt;/li&gt;</w:t>
      </w:r>
    </w:p>
    <w:p w14:paraId="2535EF98" w14:textId="77777777" w:rsidR="00CE24BC" w:rsidRPr="00CE24BC" w:rsidRDefault="00CE24BC" w:rsidP="00CE24BC">
      <w:r w:rsidRPr="00CE24BC">
        <w:t>    &lt;li&gt;Not a “body shop” or delivery factory&lt;/li&gt;</w:t>
      </w:r>
    </w:p>
    <w:p w14:paraId="2135672C" w14:textId="77777777" w:rsidR="00CE24BC" w:rsidRPr="00CE24BC" w:rsidRDefault="00CE24BC" w:rsidP="00CE24BC">
      <w:r w:rsidRPr="00CE24BC">
        <w:t>    &lt;li&gt;Not one-size-fits-all frameworks&lt;/li&gt;</w:t>
      </w:r>
    </w:p>
    <w:p w14:paraId="18C3CB5E" w14:textId="77777777" w:rsidR="00CE24BC" w:rsidRPr="00CE24BC" w:rsidRDefault="00CE24BC" w:rsidP="00CE24BC">
      <w:r w:rsidRPr="00CE24BC">
        <w:t>  &lt;/ul&gt;</w:t>
      </w:r>
    </w:p>
    <w:p w14:paraId="2A5D9A75" w14:textId="77777777" w:rsidR="00CE24BC" w:rsidRPr="00CE24BC" w:rsidRDefault="00CE24BC" w:rsidP="00CE24BC"/>
    <w:p w14:paraId="63FB5504" w14:textId="77777777" w:rsidR="00CE24BC" w:rsidRPr="00CE24BC" w:rsidRDefault="00CE24BC" w:rsidP="00CE24BC">
      <w:r w:rsidRPr="00CE24BC">
        <w:t>  &lt;p&gt;</w:t>
      </w:r>
    </w:p>
    <w:p w14:paraId="3BF9647A" w14:textId="77777777" w:rsidR="00CE24BC" w:rsidRPr="00CE24BC" w:rsidRDefault="00CE24BC" w:rsidP="00CE24BC">
      <w:r w:rsidRPr="00CE24BC">
        <w:t>    We operate at the CEO and Board level — where strategy, operating model, and outcomes align.</w:t>
      </w:r>
    </w:p>
    <w:p w14:paraId="699076FB" w14:textId="77777777" w:rsidR="00CE24BC" w:rsidRPr="00CE24BC" w:rsidRDefault="00CE24BC" w:rsidP="00CE24BC">
      <w:r w:rsidRPr="00CE24BC">
        <w:t>  &lt;/p&gt;</w:t>
      </w:r>
    </w:p>
    <w:p w14:paraId="66317324" w14:textId="77777777" w:rsidR="00CE24BC" w:rsidRPr="00CE24BC" w:rsidRDefault="00CE24BC" w:rsidP="00CE24BC">
      <w:r w:rsidRPr="00CE24BC">
        <w:t>&lt;/section&gt;</w:t>
      </w:r>
    </w:p>
    <w:p w14:paraId="1B6155A1" w14:textId="77777777" w:rsidR="00CE24BC" w:rsidRDefault="00CE24BC" w:rsidP="00CE24BC"/>
    <w:p w14:paraId="43A0261F" w14:textId="49D02E8C" w:rsidR="00CE24BC" w:rsidRDefault="00CE24BC" w:rsidP="00CE24BC">
      <w:pPr>
        <w:pStyle w:val="Heading2"/>
      </w:pPr>
      <w:r>
        <w:t>AI Judgement Boundary (Big Trust Win)</w:t>
      </w:r>
    </w:p>
    <w:p w14:paraId="7FEC9A41" w14:textId="77777777" w:rsidR="00CE24BC" w:rsidRPr="00CE24BC" w:rsidRDefault="00CE24BC" w:rsidP="00CE24BC">
      <w:r w:rsidRPr="00CE24BC">
        <w:t>&lt;section class="ai-boundary"&gt;</w:t>
      </w:r>
    </w:p>
    <w:p w14:paraId="32E6A314" w14:textId="77777777" w:rsidR="00CE24BC" w:rsidRPr="00CE24BC" w:rsidRDefault="00CE24BC" w:rsidP="00CE24BC">
      <w:r w:rsidRPr="00CE24BC">
        <w:t>  &lt;h2&gt;AI, with judgment&lt;/h2&gt;</w:t>
      </w:r>
    </w:p>
    <w:p w14:paraId="550B0CA8" w14:textId="77777777" w:rsidR="00CE24BC" w:rsidRPr="00CE24BC" w:rsidRDefault="00CE24BC" w:rsidP="00CE24BC"/>
    <w:p w14:paraId="23F1736E" w14:textId="77777777" w:rsidR="00CE24BC" w:rsidRPr="00CE24BC" w:rsidRDefault="00CE24BC" w:rsidP="00CE24BC">
      <w:r w:rsidRPr="00CE24BC">
        <w:t>  &lt;p&gt;</w:t>
      </w:r>
    </w:p>
    <w:p w14:paraId="00E61A1B" w14:textId="77777777" w:rsidR="00CE24BC" w:rsidRPr="00CE24BC" w:rsidRDefault="00CE24BC" w:rsidP="00CE24BC">
      <w:r w:rsidRPr="00CE24BC">
        <w:t>    AI accelerates our work. It does not replace our judgment.</w:t>
      </w:r>
    </w:p>
    <w:p w14:paraId="16843ACE" w14:textId="77777777" w:rsidR="00CE24BC" w:rsidRPr="00CE24BC" w:rsidRDefault="00CE24BC" w:rsidP="00CE24BC">
      <w:r w:rsidRPr="00CE24BC">
        <w:t>  &lt;/p&gt;</w:t>
      </w:r>
    </w:p>
    <w:p w14:paraId="69D09EC4" w14:textId="77777777" w:rsidR="00CE24BC" w:rsidRPr="00CE24BC" w:rsidRDefault="00CE24BC" w:rsidP="00CE24BC"/>
    <w:p w14:paraId="0367B7CF" w14:textId="77777777" w:rsidR="00CE24BC" w:rsidRPr="00CE24BC" w:rsidRDefault="00CE24BC" w:rsidP="00CE24BC">
      <w:r w:rsidRPr="00CE24BC">
        <w:t>  &lt;ul&gt;</w:t>
      </w:r>
    </w:p>
    <w:p w14:paraId="3D033FE4" w14:textId="77777777" w:rsidR="00CE24BC" w:rsidRPr="00CE24BC" w:rsidRDefault="00CE24BC" w:rsidP="00CE24BC">
      <w:r w:rsidRPr="00CE24BC">
        <w:t>    &lt;li&gt;Every deliverable is reviewed by a human expert&lt;/li&gt;</w:t>
      </w:r>
    </w:p>
    <w:p w14:paraId="40B6D071" w14:textId="77777777" w:rsidR="00CE24BC" w:rsidRPr="00CE24BC" w:rsidRDefault="00CE24BC" w:rsidP="00CE24BC">
      <w:r w:rsidRPr="00CE24BC">
        <w:t>    &lt;li&gt;No client output ships AI-only&lt;/li&gt;</w:t>
      </w:r>
    </w:p>
    <w:p w14:paraId="406744E2" w14:textId="77777777" w:rsidR="00CE24BC" w:rsidRPr="00CE24BC" w:rsidRDefault="00CE24BC" w:rsidP="00CE24BC">
      <w:r w:rsidRPr="00CE24BC">
        <w:t>    &lt;li&gt;No impersonation. No automation in place of trust&lt;/li&gt;</w:t>
      </w:r>
    </w:p>
    <w:p w14:paraId="54CA7707" w14:textId="77777777" w:rsidR="00CE24BC" w:rsidRPr="00CE24BC" w:rsidRDefault="00CE24BC" w:rsidP="00CE24BC">
      <w:r w:rsidRPr="00CE24BC">
        <w:t>  &lt;/ul&gt;</w:t>
      </w:r>
    </w:p>
    <w:p w14:paraId="76453B14" w14:textId="77777777" w:rsidR="00CE24BC" w:rsidRPr="00CE24BC" w:rsidRDefault="00CE24BC" w:rsidP="00CE24BC"/>
    <w:p w14:paraId="58F871EA" w14:textId="77777777" w:rsidR="00CE24BC" w:rsidRPr="00CE24BC" w:rsidRDefault="00CE24BC" w:rsidP="00CE24BC">
      <w:r w:rsidRPr="00CE24BC">
        <w:t>  &lt;p class="highlight"&gt;</w:t>
      </w:r>
    </w:p>
    <w:p w14:paraId="4E36FD64" w14:textId="77777777" w:rsidR="00CE24BC" w:rsidRPr="00CE24BC" w:rsidRDefault="00CE24BC" w:rsidP="00CE24BC">
      <w:r w:rsidRPr="00CE24BC">
        <w:t>    No AI slop. Ever.</w:t>
      </w:r>
    </w:p>
    <w:p w14:paraId="2EA3C7EF" w14:textId="77777777" w:rsidR="00CE24BC" w:rsidRPr="00CE24BC" w:rsidRDefault="00CE24BC" w:rsidP="00CE24BC">
      <w:r w:rsidRPr="00CE24BC">
        <w:t>  &lt;/p&gt;</w:t>
      </w:r>
    </w:p>
    <w:p w14:paraId="5C39F729" w14:textId="77777777" w:rsidR="00CE24BC" w:rsidRPr="00CE24BC" w:rsidRDefault="00CE24BC" w:rsidP="00CE24BC">
      <w:r w:rsidRPr="00CE24BC">
        <w:t>&lt;/section&gt;</w:t>
      </w:r>
    </w:p>
    <w:p w14:paraId="76DA8999" w14:textId="77777777" w:rsidR="00CE24BC" w:rsidRDefault="00CE24BC" w:rsidP="00CE24BC"/>
    <w:p w14:paraId="6E630D41" w14:textId="772D78EA" w:rsidR="00CE24BC" w:rsidRDefault="00CE24BC" w:rsidP="00CE24BC">
      <w:pPr>
        <w:pStyle w:val="Heading2"/>
      </w:pPr>
      <w:r>
        <w:t>Method ( Now Properly Positioned)</w:t>
      </w:r>
    </w:p>
    <w:p w14:paraId="5AB1AF6A" w14:textId="77777777" w:rsidR="00CE24BC" w:rsidRPr="00CE24BC" w:rsidRDefault="00CE24BC" w:rsidP="00CE24BC">
      <w:r w:rsidRPr="00CE24BC">
        <w:t>&lt;section class="method"&gt;</w:t>
      </w:r>
    </w:p>
    <w:p w14:paraId="6DA36A9E" w14:textId="77777777" w:rsidR="00CE24BC" w:rsidRPr="00CE24BC" w:rsidRDefault="00CE24BC" w:rsidP="00CE24BC">
      <w:r w:rsidRPr="00CE24BC">
        <w:t>  &lt;h2&gt;The North Star Method™&lt;/h2&gt;</w:t>
      </w:r>
    </w:p>
    <w:p w14:paraId="313E2BEE" w14:textId="77777777" w:rsidR="00CE24BC" w:rsidRPr="00CE24BC" w:rsidRDefault="00CE24BC" w:rsidP="00CE24BC"/>
    <w:p w14:paraId="39281F1B" w14:textId="77777777" w:rsidR="00CE24BC" w:rsidRPr="00CE24BC" w:rsidRDefault="00CE24BC" w:rsidP="00CE24BC">
      <w:r w:rsidRPr="00CE24BC">
        <w:t>  &lt;div class="phases"&gt;</w:t>
      </w:r>
    </w:p>
    <w:p w14:paraId="533E19E3" w14:textId="77777777" w:rsidR="00CE24BC" w:rsidRPr="00CE24BC" w:rsidRDefault="00CE24BC" w:rsidP="00CE24BC">
      <w:r w:rsidRPr="00CE24BC">
        <w:t>    &lt;div&gt;Assess — Find the North Star&lt;/div&gt;</w:t>
      </w:r>
    </w:p>
    <w:p w14:paraId="1073F375" w14:textId="77777777" w:rsidR="00CE24BC" w:rsidRPr="00CE24BC" w:rsidRDefault="00CE24BC" w:rsidP="00CE24BC">
      <w:r w:rsidRPr="00CE24BC">
        <w:t>    &lt;div&gt;Define — Build the operating model&lt;/div&gt;</w:t>
      </w:r>
    </w:p>
    <w:p w14:paraId="4B4F88C0" w14:textId="77777777" w:rsidR="00CE24BC" w:rsidRPr="00CE24BC" w:rsidRDefault="00CE24BC" w:rsidP="00CE24BC">
      <w:r w:rsidRPr="00CE24BC">
        <w:t>    &lt;div&gt;Deliver — Establish execution rhythm&lt;/div&gt;</w:t>
      </w:r>
    </w:p>
    <w:p w14:paraId="453DFEE6" w14:textId="77777777" w:rsidR="00CE24BC" w:rsidRPr="00CE24BC" w:rsidRDefault="00CE24BC" w:rsidP="00CE24BC">
      <w:r w:rsidRPr="00CE24BC">
        <w:t>    &lt;div&gt;Outcomes — Make change stick&lt;/div&gt;</w:t>
      </w:r>
    </w:p>
    <w:p w14:paraId="76688C87" w14:textId="77777777" w:rsidR="00CE24BC" w:rsidRPr="00CE24BC" w:rsidRDefault="00CE24BC" w:rsidP="00CE24BC">
      <w:r w:rsidRPr="00CE24BC">
        <w:t>  &lt;/div&gt;</w:t>
      </w:r>
    </w:p>
    <w:p w14:paraId="23E4021E" w14:textId="77777777" w:rsidR="00CE24BC" w:rsidRPr="00CE24BC" w:rsidRDefault="00CE24BC" w:rsidP="00CE24BC"/>
    <w:p w14:paraId="7D32021A" w14:textId="77777777" w:rsidR="00CE24BC" w:rsidRPr="00CE24BC" w:rsidRDefault="00CE24BC" w:rsidP="00CE24BC">
      <w:r w:rsidRPr="00CE24BC">
        <w:t>  &lt;p&gt;</w:t>
      </w:r>
    </w:p>
    <w:p w14:paraId="02878B0C" w14:textId="77777777" w:rsidR="00CE24BC" w:rsidRPr="00CE24BC" w:rsidRDefault="00CE24BC" w:rsidP="00CE24BC">
      <w:r w:rsidRPr="00CE24BC">
        <w:t>    Not theory. A repeatable system tied to measurable outcomes.</w:t>
      </w:r>
    </w:p>
    <w:p w14:paraId="24EDF88B" w14:textId="77777777" w:rsidR="00CE24BC" w:rsidRPr="00CE24BC" w:rsidRDefault="00CE24BC" w:rsidP="00CE24BC">
      <w:r w:rsidRPr="00CE24BC">
        <w:t>  &lt;/p&gt;</w:t>
      </w:r>
    </w:p>
    <w:p w14:paraId="5864B447" w14:textId="77777777" w:rsidR="00CE24BC" w:rsidRPr="00CE24BC" w:rsidRDefault="00CE24BC" w:rsidP="00CE24BC">
      <w:r w:rsidRPr="00CE24BC">
        <w:t>&lt;/section&gt;</w:t>
      </w:r>
    </w:p>
    <w:p w14:paraId="2A64F916" w14:textId="77777777" w:rsidR="00CE24BC" w:rsidRPr="00CE24BC" w:rsidRDefault="00CE24BC" w:rsidP="00CE24BC">
      <w:r w:rsidRPr="00CE24BC">
        <w:t>``</w:t>
      </w:r>
    </w:p>
    <w:p w14:paraId="48C700AC" w14:textId="77777777" w:rsidR="00CE24BC" w:rsidRDefault="00CE24BC" w:rsidP="00CE24BC"/>
    <w:p w14:paraId="17092012" w14:textId="06EB00B2" w:rsidR="00CE24BC" w:rsidRDefault="00CE24BC" w:rsidP="00CE24BC">
      <w:pPr>
        <w:pStyle w:val="Heading2"/>
      </w:pPr>
      <w:r>
        <w:t>Final CTA</w:t>
      </w:r>
    </w:p>
    <w:p w14:paraId="74CB5EC2" w14:textId="77777777" w:rsidR="00CE24BC" w:rsidRPr="00CE24BC" w:rsidRDefault="00CE24BC" w:rsidP="00CE24BC">
      <w:r w:rsidRPr="00CE24BC">
        <w:t>&lt;section class="cta-final"&gt;</w:t>
      </w:r>
    </w:p>
    <w:p w14:paraId="38FF1CE2" w14:textId="77777777" w:rsidR="00CE24BC" w:rsidRPr="00CE24BC" w:rsidRDefault="00CE24BC" w:rsidP="00CE24BC">
      <w:r w:rsidRPr="00CE24BC">
        <w:t>  &lt;h2&gt;Find your North Star&lt;/h2&gt;</w:t>
      </w:r>
    </w:p>
    <w:p w14:paraId="2E03CCDD" w14:textId="77777777" w:rsidR="00CE24BC" w:rsidRPr="00CE24BC" w:rsidRDefault="00CE24BC" w:rsidP="00CE24BC"/>
    <w:p w14:paraId="62D70E0E" w14:textId="77777777" w:rsidR="00CE24BC" w:rsidRPr="00CE24BC" w:rsidRDefault="00CE24BC" w:rsidP="00CE24BC">
      <w:r w:rsidRPr="00CE24BC">
        <w:t>  &lt;p&gt;</w:t>
      </w:r>
    </w:p>
    <w:p w14:paraId="6F430BC5" w14:textId="77777777" w:rsidR="00CE24BC" w:rsidRPr="00CE24BC" w:rsidRDefault="00CE24BC" w:rsidP="00CE24BC">
      <w:r w:rsidRPr="00CE24BC">
        <w:t xml:space="preserve">    If you're moving from AI-ready to AI-first, we guide the entire journey — </w:t>
      </w:r>
    </w:p>
    <w:p w14:paraId="7A2778DA" w14:textId="77777777" w:rsidR="00CE24BC" w:rsidRPr="00CE24BC" w:rsidRDefault="00CE24BC" w:rsidP="00CE24BC">
      <w:r w:rsidRPr="00CE24BC">
        <w:t>    with clarity, momentum, and proof.</w:t>
      </w:r>
    </w:p>
    <w:p w14:paraId="57543FCD" w14:textId="77777777" w:rsidR="00CE24BC" w:rsidRPr="00CE24BC" w:rsidRDefault="00CE24BC" w:rsidP="00CE24BC">
      <w:r w:rsidRPr="00CE24BC">
        <w:t>  &lt;/p&gt;</w:t>
      </w:r>
    </w:p>
    <w:p w14:paraId="56207802" w14:textId="77777777" w:rsidR="00CE24BC" w:rsidRPr="00CE24BC" w:rsidRDefault="00CE24BC" w:rsidP="00CE24BC"/>
    <w:p w14:paraId="36A8CB14" w14:textId="77777777" w:rsidR="00CE24BC" w:rsidRPr="00CE24BC" w:rsidRDefault="00CE24BC" w:rsidP="00CE24BC">
      <w:r w:rsidRPr="00CE24BC">
        <w:t>  &lt;a href="/north-star-sprint" class="btn-primary"&gt;Book the Sprint&lt;/a&gt;</w:t>
      </w:r>
    </w:p>
    <w:p w14:paraId="04839CC1" w14:textId="77777777" w:rsidR="00CE24BC" w:rsidRDefault="00CE24BC" w:rsidP="00CE24BC">
      <w:r w:rsidRPr="00CE24BC">
        <w:t>&lt;/section&gt;</w:t>
      </w:r>
    </w:p>
    <w:p w14:paraId="2E2BEE56" w14:textId="77777777" w:rsidR="007E7A92" w:rsidRDefault="007E7A92" w:rsidP="00CE24BC"/>
    <w:p w14:paraId="03DFBE82" w14:textId="77777777" w:rsidR="007E7A92" w:rsidRDefault="007E7A92" w:rsidP="00CE24BC"/>
    <w:p w14:paraId="1404F8B8" w14:textId="77777777" w:rsidR="007E7A92" w:rsidRPr="007E7A92" w:rsidRDefault="007E7A92" w:rsidP="007E7A92">
      <w:pPr>
        <w:rPr>
          <w:b/>
          <w:bCs/>
        </w:rPr>
      </w:pPr>
      <w:r w:rsidRPr="007E7A92">
        <w:rPr>
          <w:b/>
          <w:bCs/>
        </w:rPr>
        <w:t>SPRINT PAGE OPENING (READY TO USE)</w:t>
      </w:r>
    </w:p>
    <w:p w14:paraId="1DC66B96" w14:textId="77777777" w:rsidR="007E7A92" w:rsidRPr="007E7A92" w:rsidRDefault="007E7A92" w:rsidP="007E7A92">
      <w:pPr>
        <w:rPr>
          <w:b/>
          <w:bCs/>
        </w:rPr>
      </w:pPr>
      <w:r w:rsidRPr="007E7A92">
        <w:rPr>
          <w:rFonts w:ascii="Segoe UI Emoji" w:hAnsi="Segoe UI Emoji" w:cs="Segoe UI Emoji"/>
          <w:b/>
          <w:bCs/>
        </w:rPr>
        <w:t>🔷</w:t>
      </w:r>
      <w:r w:rsidRPr="007E7A92">
        <w:rPr>
          <w:b/>
          <w:bCs/>
        </w:rPr>
        <w:t xml:space="preserve"> HEADLINE (Reframe)</w:t>
      </w:r>
    </w:p>
    <w:p w14:paraId="601A0A92" w14:textId="77777777" w:rsidR="007E7A92" w:rsidRPr="007E7A92" w:rsidRDefault="007E7A92" w:rsidP="007E7A92">
      <w:r w:rsidRPr="007E7A92">
        <w:rPr>
          <w:b/>
          <w:bCs/>
        </w:rPr>
        <w:t>The problem isn’t how fast you’re moving.</w:t>
      </w:r>
      <w:r w:rsidRPr="007E7A92">
        <w:rPr>
          <w:b/>
          <w:bCs/>
        </w:rPr>
        <w:br/>
        <w:t>It’s that your leadership team isn’t aligned on what matters most.</w:t>
      </w:r>
    </w:p>
    <w:p w14:paraId="62145BE7" w14:textId="77777777" w:rsidR="007E7A92" w:rsidRPr="007E7A92" w:rsidRDefault="00000000" w:rsidP="007E7A92">
      <w:r>
        <w:pict w14:anchorId="7A5F272B">
          <v:rect id="_x0000_i1025" style="width:0;height:1.5pt" o:hralign="center" o:hrstd="t" o:hr="t" fillcolor="#a0a0a0" stroked="f"/>
        </w:pict>
      </w:r>
    </w:p>
    <w:p w14:paraId="42169717" w14:textId="77777777" w:rsidR="007E7A92" w:rsidRPr="007E7A92" w:rsidRDefault="007E7A92" w:rsidP="007E7A92">
      <w:pPr>
        <w:rPr>
          <w:b/>
          <w:bCs/>
        </w:rPr>
      </w:pPr>
      <w:r w:rsidRPr="007E7A92">
        <w:rPr>
          <w:rFonts w:ascii="Segoe UI Emoji" w:hAnsi="Segoe UI Emoji" w:cs="Segoe UI Emoji"/>
          <w:b/>
          <w:bCs/>
        </w:rPr>
        <w:t>🔷</w:t>
      </w:r>
      <w:r w:rsidRPr="007E7A92">
        <w:rPr>
          <w:b/>
          <w:bCs/>
        </w:rPr>
        <w:t xml:space="preserve"> SUBHEAD (Analytical, structured)</w:t>
      </w:r>
    </w:p>
    <w:p w14:paraId="77AF35F4" w14:textId="77777777" w:rsidR="007E7A92" w:rsidRPr="007E7A92" w:rsidRDefault="007E7A92" w:rsidP="007E7A92">
      <w:r w:rsidRPr="007E7A92">
        <w:t>As organizations scale, complexity increases faster than clarity.</w:t>
      </w:r>
      <w:r w:rsidRPr="007E7A92">
        <w:br/>
        <w:t>Decisions fragment, priorities compete, and execution slows—not because teams lack capability, but because alignment has eroded.</w:t>
      </w:r>
    </w:p>
    <w:p w14:paraId="17B5C15D" w14:textId="77777777" w:rsidR="007E7A92" w:rsidRPr="007E7A92" w:rsidRDefault="007E7A92" w:rsidP="007E7A92">
      <w:r w:rsidRPr="007E7A92">
        <w:t>What looks like an execution problem is almost always a clarity problem.</w:t>
      </w:r>
    </w:p>
    <w:p w14:paraId="32C7B9AB" w14:textId="77777777" w:rsidR="007E7A92" w:rsidRPr="007E7A92" w:rsidRDefault="00000000" w:rsidP="007E7A92">
      <w:r>
        <w:pict w14:anchorId="2F6E8705">
          <v:rect id="_x0000_i1026" style="width:0;height:1.5pt" o:hralign="center" o:hrstd="t" o:hr="t" fillcolor="#a0a0a0" stroked="f"/>
        </w:pict>
      </w:r>
    </w:p>
    <w:p w14:paraId="332AA765" w14:textId="77777777" w:rsidR="007E7A92" w:rsidRPr="007E7A92" w:rsidRDefault="007E7A92" w:rsidP="007E7A92">
      <w:pPr>
        <w:rPr>
          <w:b/>
          <w:bCs/>
        </w:rPr>
      </w:pPr>
      <w:r w:rsidRPr="007E7A92">
        <w:rPr>
          <w:rFonts w:ascii="Segoe UI Emoji" w:hAnsi="Segoe UI Emoji" w:cs="Segoe UI Emoji"/>
          <w:b/>
          <w:bCs/>
        </w:rPr>
        <w:t>🔷</w:t>
      </w:r>
      <w:r w:rsidRPr="007E7A92">
        <w:rPr>
          <w:b/>
          <w:bCs/>
        </w:rPr>
        <w:t xml:space="preserve"> DIAGNOSTIC TENSION (Precision, not narrative)</w:t>
      </w:r>
    </w:p>
    <w:p w14:paraId="0664921B" w14:textId="77777777" w:rsidR="007E7A92" w:rsidRPr="007E7A92" w:rsidRDefault="007E7A92" w:rsidP="007E7A92">
      <w:r w:rsidRPr="007E7A92">
        <w:t>You are likely seeing some of this already:</w:t>
      </w:r>
    </w:p>
    <w:p w14:paraId="5B45C310" w14:textId="77777777" w:rsidR="007E7A92" w:rsidRPr="007E7A92" w:rsidRDefault="007E7A92" w:rsidP="007E7A92">
      <w:pPr>
        <w:numPr>
          <w:ilvl w:val="0"/>
          <w:numId w:val="28"/>
        </w:numPr>
      </w:pPr>
      <w:r w:rsidRPr="007E7A92">
        <w:t>Leadership discussions that don’t resolve into clear decisions</w:t>
      </w:r>
    </w:p>
    <w:p w14:paraId="1E5931EE" w14:textId="77777777" w:rsidR="007E7A92" w:rsidRPr="007E7A92" w:rsidRDefault="007E7A92" w:rsidP="007E7A92">
      <w:pPr>
        <w:numPr>
          <w:ilvl w:val="0"/>
          <w:numId w:val="28"/>
        </w:numPr>
      </w:pPr>
      <w:r w:rsidRPr="007E7A92">
        <w:t>Strategic priorities that shift faster than teams can execute</w:t>
      </w:r>
    </w:p>
    <w:p w14:paraId="5EDD2743" w14:textId="77777777" w:rsidR="007E7A92" w:rsidRPr="007E7A92" w:rsidRDefault="007E7A92" w:rsidP="007E7A92">
      <w:pPr>
        <w:numPr>
          <w:ilvl w:val="0"/>
          <w:numId w:val="28"/>
        </w:numPr>
      </w:pPr>
      <w:r w:rsidRPr="007E7A92">
        <w:t>AI initiatives that exist—but don’t meaningfully change outcomes</w:t>
      </w:r>
    </w:p>
    <w:p w14:paraId="65383132" w14:textId="77777777" w:rsidR="007E7A92" w:rsidRPr="007E7A92" w:rsidRDefault="007E7A92" w:rsidP="007E7A92">
      <w:pPr>
        <w:numPr>
          <w:ilvl w:val="0"/>
          <w:numId w:val="28"/>
        </w:numPr>
      </w:pPr>
      <w:r w:rsidRPr="007E7A92">
        <w:t>Strong teams working hard, but not in the same direction</w:t>
      </w:r>
    </w:p>
    <w:p w14:paraId="37C42EAB" w14:textId="77777777" w:rsidR="007E7A92" w:rsidRPr="007E7A92" w:rsidRDefault="007E7A92" w:rsidP="007E7A92">
      <w:pPr>
        <w:numPr>
          <w:ilvl w:val="0"/>
          <w:numId w:val="28"/>
        </w:numPr>
      </w:pPr>
      <w:r w:rsidRPr="007E7A92">
        <w:t>Growth introducing friction instead of momentum</w:t>
      </w:r>
    </w:p>
    <w:p w14:paraId="7C3F3859" w14:textId="77777777" w:rsidR="007E7A92" w:rsidRPr="007E7A92" w:rsidRDefault="007E7A92" w:rsidP="007E7A92">
      <w:r w:rsidRPr="007E7A92">
        <w:t>These are not isolated issues.</w:t>
      </w:r>
    </w:p>
    <w:p w14:paraId="2061B38F" w14:textId="77777777" w:rsidR="007E7A92" w:rsidRPr="007E7A92" w:rsidRDefault="007E7A92" w:rsidP="007E7A92">
      <w:r w:rsidRPr="007E7A92">
        <w:t>They are signals of a missing or misaligned North Star.</w:t>
      </w:r>
    </w:p>
    <w:p w14:paraId="5F3226ED" w14:textId="77777777" w:rsidR="007E7A92" w:rsidRPr="007E7A92" w:rsidRDefault="00000000" w:rsidP="007E7A92">
      <w:r>
        <w:pict w14:anchorId="3E3EA1F5">
          <v:rect id="_x0000_i1027" style="width:0;height:1.5pt" o:hralign="center" o:hrstd="t" o:hr="t" fillcolor="#a0a0a0" stroked="f"/>
        </w:pict>
      </w:r>
    </w:p>
    <w:p w14:paraId="220C31DC" w14:textId="77777777" w:rsidR="007E7A92" w:rsidRPr="007E7A92" w:rsidRDefault="007E7A92" w:rsidP="007E7A92">
      <w:pPr>
        <w:rPr>
          <w:b/>
          <w:bCs/>
        </w:rPr>
      </w:pPr>
      <w:r w:rsidRPr="007E7A92">
        <w:rPr>
          <w:rFonts w:ascii="Segoe UI Emoji" w:hAnsi="Segoe UI Emoji" w:cs="Segoe UI Emoji"/>
          <w:b/>
          <w:bCs/>
        </w:rPr>
        <w:t>🔷</w:t>
      </w:r>
      <w:r w:rsidRPr="007E7A92">
        <w:rPr>
          <w:b/>
          <w:bCs/>
        </w:rPr>
        <w:t xml:space="preserve"> REFRAME LOCK-IN (This is the “advisor moment”)</w:t>
      </w:r>
    </w:p>
    <w:p w14:paraId="48E17DA4" w14:textId="77777777" w:rsidR="007E7A92" w:rsidRPr="007E7A92" w:rsidRDefault="007E7A92" w:rsidP="007E7A92">
      <w:r w:rsidRPr="007E7A92">
        <w:t>Without a clearly defined and consistently applied North Star:</w:t>
      </w:r>
    </w:p>
    <w:p w14:paraId="0D9DE9AD" w14:textId="77777777" w:rsidR="007E7A92" w:rsidRPr="007E7A92" w:rsidRDefault="007E7A92" w:rsidP="007E7A92">
      <w:pPr>
        <w:numPr>
          <w:ilvl w:val="0"/>
          <w:numId w:val="29"/>
        </w:numPr>
      </w:pPr>
      <w:r w:rsidRPr="007E7A92">
        <w:t>Execution becomes reactive</w:t>
      </w:r>
    </w:p>
    <w:p w14:paraId="7E1A574D" w14:textId="77777777" w:rsidR="007E7A92" w:rsidRPr="007E7A92" w:rsidRDefault="007E7A92" w:rsidP="007E7A92">
      <w:pPr>
        <w:numPr>
          <w:ilvl w:val="0"/>
          <w:numId w:val="29"/>
        </w:numPr>
      </w:pPr>
      <w:r w:rsidRPr="007E7A92">
        <w:t>AI amplifies noise instead of clarity</w:t>
      </w:r>
    </w:p>
    <w:p w14:paraId="539433C9" w14:textId="77777777" w:rsidR="007E7A92" w:rsidRPr="007E7A92" w:rsidRDefault="007E7A92" w:rsidP="007E7A92">
      <w:pPr>
        <w:numPr>
          <w:ilvl w:val="0"/>
          <w:numId w:val="29"/>
        </w:numPr>
      </w:pPr>
      <w:r w:rsidRPr="007E7A92">
        <w:t>Leadership alignment degrades under scale</w:t>
      </w:r>
    </w:p>
    <w:p w14:paraId="779387F3" w14:textId="77777777" w:rsidR="007E7A92" w:rsidRPr="007E7A92" w:rsidRDefault="007E7A92" w:rsidP="007E7A92">
      <w:r w:rsidRPr="007E7A92">
        <w:t>The issue isn’t effort.</w:t>
      </w:r>
    </w:p>
    <w:p w14:paraId="71D35EA0" w14:textId="77777777" w:rsidR="007E7A92" w:rsidRPr="007E7A92" w:rsidRDefault="007E7A92" w:rsidP="007E7A92">
      <w:r w:rsidRPr="007E7A92">
        <w:t>It’s that the system guiding that effort isn’t explicit enough to scale.</w:t>
      </w:r>
    </w:p>
    <w:p w14:paraId="54E208F3" w14:textId="77777777" w:rsidR="007E7A92" w:rsidRPr="007E7A92" w:rsidRDefault="00000000" w:rsidP="007E7A92">
      <w:r>
        <w:pict w14:anchorId="03D8175D">
          <v:rect id="_x0000_i1028" style="width:0;height:1.5pt" o:hralign="center" o:hrstd="t" o:hr="t" fillcolor="#a0a0a0" stroked="f"/>
        </w:pict>
      </w:r>
    </w:p>
    <w:p w14:paraId="7E7E309C" w14:textId="77777777" w:rsidR="007E7A92" w:rsidRPr="007E7A92" w:rsidRDefault="007E7A92" w:rsidP="007E7A92">
      <w:pPr>
        <w:rPr>
          <w:b/>
          <w:bCs/>
        </w:rPr>
      </w:pPr>
      <w:r w:rsidRPr="007E7A92">
        <w:rPr>
          <w:rFonts w:ascii="Segoe UI Emoji" w:hAnsi="Segoe UI Emoji" w:cs="Segoe UI Emoji"/>
          <w:b/>
          <w:bCs/>
        </w:rPr>
        <w:t>🔷</w:t>
      </w:r>
      <w:r w:rsidRPr="007E7A92">
        <w:rPr>
          <w:b/>
          <w:bCs/>
        </w:rPr>
        <w:t xml:space="preserve"> TRANSITION TO THE SPRINT</w:t>
      </w:r>
    </w:p>
    <w:p w14:paraId="4A1BC4CF" w14:textId="77777777" w:rsidR="007E7A92" w:rsidRPr="007E7A92" w:rsidRDefault="007E7A92" w:rsidP="007E7A92">
      <w:r w:rsidRPr="007E7A92">
        <w:t>This is where the Sprint begins.</w:t>
      </w:r>
    </w:p>
    <w:p w14:paraId="371AA086" w14:textId="1A9BCEDB" w:rsidR="007E7A92" w:rsidRDefault="007E7A92" w:rsidP="007E7A92">
      <w:pPr>
        <w:pStyle w:val="Heading2"/>
      </w:pPr>
      <w:r>
        <w:t>Sprint Definition Section</w:t>
      </w:r>
    </w:p>
    <w:p w14:paraId="6EC3CF4E" w14:textId="77777777" w:rsidR="007E7A92" w:rsidRPr="007E7A92" w:rsidRDefault="007E7A92" w:rsidP="007E7A92">
      <w:r w:rsidRPr="007E7A92">
        <w:t>&lt;section id="sprint-definition" class="section section-sprint-definition"&gt;</w:t>
      </w:r>
    </w:p>
    <w:p w14:paraId="68F4E1AA" w14:textId="77777777" w:rsidR="007E7A92" w:rsidRPr="007E7A92" w:rsidRDefault="007E7A92" w:rsidP="007E7A92">
      <w:r w:rsidRPr="007E7A92">
        <w:t>  &lt;div class="container"&gt;</w:t>
      </w:r>
    </w:p>
    <w:p w14:paraId="15821A31" w14:textId="77777777" w:rsidR="007E7A92" w:rsidRPr="007E7A92" w:rsidRDefault="007E7A92" w:rsidP="007E7A92">
      <w:r w:rsidRPr="007E7A92">
        <w:t>    &lt;div class="section-header"&gt;</w:t>
      </w:r>
    </w:p>
    <w:p w14:paraId="3B337EB3" w14:textId="77777777" w:rsidR="007E7A92" w:rsidRPr="007E7A92" w:rsidRDefault="007E7A92" w:rsidP="007E7A92">
      <w:r w:rsidRPr="007E7A92">
        <w:t>      &lt;p class="eyebrow"&gt;The Sprint&lt;/p&gt;</w:t>
      </w:r>
    </w:p>
    <w:p w14:paraId="41907C02" w14:textId="77777777" w:rsidR="007E7A92" w:rsidRPr="007E7A92" w:rsidRDefault="007E7A92" w:rsidP="007E7A92">
      <w:r w:rsidRPr="007E7A92">
        <w:t>      &lt;h2&gt;A structured intervention for leaders who need clarity before they need cleanup.&lt;/h2&gt;</w:t>
      </w:r>
    </w:p>
    <w:p w14:paraId="5EF2308A" w14:textId="77777777" w:rsidR="007E7A92" w:rsidRPr="007E7A92" w:rsidRDefault="007E7A92" w:rsidP="007E7A92">
      <w:r w:rsidRPr="007E7A92">
        <w:t>      &lt;p class="section-intro"&gt;</w:t>
      </w:r>
    </w:p>
    <w:p w14:paraId="0C3D19D8" w14:textId="77777777" w:rsidR="007E7A92" w:rsidRPr="007E7A92" w:rsidRDefault="007E7A92" w:rsidP="007E7A92">
      <w:r w:rsidRPr="007E7A92">
        <w:t>        The AI &amp; North Star Sprint is a focused executive engagement for leadership teams that need to</w:t>
      </w:r>
    </w:p>
    <w:p w14:paraId="1F1522AD" w14:textId="77777777" w:rsidR="007E7A92" w:rsidRPr="007E7A92" w:rsidRDefault="007E7A92" w:rsidP="007E7A92">
      <w:r w:rsidRPr="007E7A92">
        <w:t>        align on what matters, define an AI-first direction, and leave with a clear path forward.</w:t>
      </w:r>
    </w:p>
    <w:p w14:paraId="08E00AF6" w14:textId="77777777" w:rsidR="007E7A92" w:rsidRPr="007E7A92" w:rsidRDefault="007E7A92" w:rsidP="007E7A92">
      <w:r w:rsidRPr="007E7A92">
        <w:t>        It is not a strategy deck. It is not generic AI training. It is a working intervention built</w:t>
      </w:r>
    </w:p>
    <w:p w14:paraId="1611371E" w14:textId="77777777" w:rsidR="007E7A92" w:rsidRPr="007E7A92" w:rsidRDefault="007E7A92" w:rsidP="007E7A92">
      <w:r w:rsidRPr="007E7A92">
        <w:t>        to turn ambiguity into aligned decisions, a practical roadmap, and measurable next steps.</w:t>
      </w:r>
    </w:p>
    <w:p w14:paraId="2D7C32C5" w14:textId="77777777" w:rsidR="007E7A92" w:rsidRPr="007E7A92" w:rsidRDefault="007E7A92" w:rsidP="007E7A92">
      <w:r w:rsidRPr="007E7A92">
        <w:t>      &lt;/p&gt;</w:t>
      </w:r>
    </w:p>
    <w:p w14:paraId="10B4843D" w14:textId="77777777" w:rsidR="007E7A92" w:rsidRPr="007E7A92" w:rsidRDefault="007E7A92" w:rsidP="007E7A92">
      <w:r w:rsidRPr="007E7A92">
        <w:t>    &lt;/div&gt;</w:t>
      </w:r>
    </w:p>
    <w:p w14:paraId="7841D560" w14:textId="77777777" w:rsidR="007E7A92" w:rsidRPr="007E7A92" w:rsidRDefault="007E7A92" w:rsidP="007E7A92"/>
    <w:p w14:paraId="10A3AD14" w14:textId="77777777" w:rsidR="007E7A92" w:rsidRPr="007E7A92" w:rsidRDefault="007E7A92" w:rsidP="007E7A92">
      <w:r w:rsidRPr="007E7A92">
        <w:t>    &lt;div class="sprint-highlight"&gt;</w:t>
      </w:r>
    </w:p>
    <w:p w14:paraId="72338CA3" w14:textId="77777777" w:rsidR="007E7A92" w:rsidRPr="007E7A92" w:rsidRDefault="007E7A92" w:rsidP="007E7A92">
      <w:r w:rsidRPr="007E7A92">
        <w:t>      &lt;p&gt;</w:t>
      </w:r>
    </w:p>
    <w:p w14:paraId="3EA74825" w14:textId="77777777" w:rsidR="007E7A92" w:rsidRPr="007E7A92" w:rsidRDefault="007E7A92" w:rsidP="007E7A92">
      <w:r w:rsidRPr="007E7A92">
        <w:t>        &lt;strong&gt;4–6 weeks. CEO + Board. Working prototype. AI-first roadmap.&lt;/strong&gt;</w:t>
      </w:r>
    </w:p>
    <w:p w14:paraId="328781E4" w14:textId="77777777" w:rsidR="007E7A92" w:rsidRPr="007E7A92" w:rsidRDefault="007E7A92" w:rsidP="007E7A92">
      <w:r w:rsidRPr="007E7A92">
        <w:t>      &lt;/p&gt;</w:t>
      </w:r>
    </w:p>
    <w:p w14:paraId="138EE87D" w14:textId="77777777" w:rsidR="007E7A92" w:rsidRPr="007E7A92" w:rsidRDefault="007E7A92" w:rsidP="007E7A92">
      <w:r w:rsidRPr="007E7A92">
        <w:t>    &lt;/div&gt;</w:t>
      </w:r>
    </w:p>
    <w:p w14:paraId="6C79C306" w14:textId="77777777" w:rsidR="007E7A92" w:rsidRPr="007E7A92" w:rsidRDefault="007E7A92" w:rsidP="007E7A92"/>
    <w:p w14:paraId="163B9F30" w14:textId="77777777" w:rsidR="007E7A92" w:rsidRPr="007E7A92" w:rsidRDefault="007E7A92" w:rsidP="007E7A92">
      <w:r w:rsidRPr="007E7A92">
        <w:t>    &lt;div class="sprint-grid"&gt;</w:t>
      </w:r>
    </w:p>
    <w:p w14:paraId="0856BE65" w14:textId="77777777" w:rsidR="007E7A92" w:rsidRPr="007E7A92" w:rsidRDefault="007E7A92" w:rsidP="007E7A92">
      <w:r w:rsidRPr="007E7A92">
        <w:t>      &lt;div class="sprint-card"&gt;</w:t>
      </w:r>
    </w:p>
    <w:p w14:paraId="02D2E6E3" w14:textId="77777777" w:rsidR="007E7A92" w:rsidRPr="007E7A92" w:rsidRDefault="007E7A92" w:rsidP="007E7A92">
      <w:r w:rsidRPr="007E7A92">
        <w:t>        &lt;p class="phase-label"&gt;Phase 1&lt;/p&gt;</w:t>
      </w:r>
    </w:p>
    <w:p w14:paraId="6FF03CCC" w14:textId="77777777" w:rsidR="007E7A92" w:rsidRPr="007E7A92" w:rsidRDefault="007E7A92" w:rsidP="007E7A92">
      <w:r w:rsidRPr="007E7A92">
        <w:t>        &lt;h3&gt;Assess&lt;/h3&gt;</w:t>
      </w:r>
    </w:p>
    <w:p w14:paraId="6E595000" w14:textId="77777777" w:rsidR="007E7A92" w:rsidRPr="007E7A92" w:rsidRDefault="007E7A92" w:rsidP="007E7A92">
      <w:r w:rsidRPr="007E7A92">
        <w:t>        &lt;p&gt;</w:t>
      </w:r>
    </w:p>
    <w:p w14:paraId="735F0483" w14:textId="77777777" w:rsidR="007E7A92" w:rsidRPr="007E7A92" w:rsidRDefault="007E7A92" w:rsidP="007E7A92">
      <w:r w:rsidRPr="007E7A92">
        <w:t>          Surface what is actually happening inside the business: where alignment is weak,</w:t>
      </w:r>
    </w:p>
    <w:p w14:paraId="1F3D00D1" w14:textId="77777777" w:rsidR="007E7A92" w:rsidRPr="007E7A92" w:rsidRDefault="007E7A92" w:rsidP="007E7A92">
      <w:r w:rsidRPr="007E7A92">
        <w:t>          where priorities conflict, where AI is adding noise instead of leverage, and where</w:t>
      </w:r>
    </w:p>
    <w:p w14:paraId="025502B5" w14:textId="77777777" w:rsidR="007E7A92" w:rsidRPr="007E7A92" w:rsidRDefault="007E7A92" w:rsidP="007E7A92">
      <w:r w:rsidRPr="007E7A92">
        <w:t>          leadership is operating without a shared point of view.</w:t>
      </w:r>
    </w:p>
    <w:p w14:paraId="125596C0" w14:textId="77777777" w:rsidR="007E7A92" w:rsidRPr="007E7A92" w:rsidRDefault="007E7A92" w:rsidP="007E7A92">
      <w:r w:rsidRPr="007E7A92">
        <w:t>        &lt;/p&gt;</w:t>
      </w:r>
    </w:p>
    <w:p w14:paraId="7884F1AE" w14:textId="77777777" w:rsidR="007E7A92" w:rsidRPr="007E7A92" w:rsidRDefault="007E7A92" w:rsidP="007E7A92">
      <w:r w:rsidRPr="007E7A92">
        <w:t>      &lt;/div&gt;</w:t>
      </w:r>
    </w:p>
    <w:p w14:paraId="1F389E51" w14:textId="77777777" w:rsidR="007E7A92" w:rsidRPr="007E7A92" w:rsidRDefault="007E7A92" w:rsidP="007E7A92"/>
    <w:p w14:paraId="5A1E57E0" w14:textId="77777777" w:rsidR="007E7A92" w:rsidRPr="007E7A92" w:rsidRDefault="007E7A92" w:rsidP="007E7A92">
      <w:r w:rsidRPr="007E7A92">
        <w:t>      &lt;div class="sprint-card"&gt;</w:t>
      </w:r>
    </w:p>
    <w:p w14:paraId="591E0D08" w14:textId="77777777" w:rsidR="007E7A92" w:rsidRPr="007E7A92" w:rsidRDefault="007E7A92" w:rsidP="007E7A92">
      <w:r w:rsidRPr="007E7A92">
        <w:t>        &lt;p class="phase-label"&gt;Phase 2&lt;/p&gt;</w:t>
      </w:r>
    </w:p>
    <w:p w14:paraId="70E6D1E2" w14:textId="77777777" w:rsidR="007E7A92" w:rsidRPr="007E7A92" w:rsidRDefault="007E7A92" w:rsidP="007E7A92">
      <w:r w:rsidRPr="007E7A92">
        <w:t>        &lt;h3&gt;Define&lt;/h3&gt;</w:t>
      </w:r>
    </w:p>
    <w:p w14:paraId="620EAD1B" w14:textId="77777777" w:rsidR="007E7A92" w:rsidRPr="007E7A92" w:rsidRDefault="007E7A92" w:rsidP="007E7A92">
      <w:r w:rsidRPr="007E7A92">
        <w:t>        &lt;p&gt;</w:t>
      </w:r>
    </w:p>
    <w:p w14:paraId="6813D520" w14:textId="77777777" w:rsidR="007E7A92" w:rsidRPr="007E7A92" w:rsidRDefault="007E7A92" w:rsidP="007E7A92">
      <w:r w:rsidRPr="007E7A92">
        <w:t>          Establish the North Star. Clarify the decisions that matter most, define the AI-first</w:t>
      </w:r>
    </w:p>
    <w:p w14:paraId="5BE4112D" w14:textId="77777777" w:rsidR="007E7A92" w:rsidRPr="007E7A92" w:rsidRDefault="007E7A92" w:rsidP="007E7A92">
      <w:r w:rsidRPr="007E7A92">
        <w:t>          operating model the business actually needs, and align leadership on what the company</w:t>
      </w:r>
    </w:p>
    <w:p w14:paraId="5773E268" w14:textId="77777777" w:rsidR="007E7A92" w:rsidRPr="007E7A92" w:rsidRDefault="007E7A92" w:rsidP="007E7A92">
      <w:r w:rsidRPr="007E7A92">
        <w:t>          is aiming at now—not just what it says it values.</w:t>
      </w:r>
    </w:p>
    <w:p w14:paraId="13C1A1AD" w14:textId="77777777" w:rsidR="007E7A92" w:rsidRPr="007E7A92" w:rsidRDefault="007E7A92" w:rsidP="007E7A92">
      <w:r w:rsidRPr="007E7A92">
        <w:t>        &lt;/p&gt;</w:t>
      </w:r>
    </w:p>
    <w:p w14:paraId="066420EC" w14:textId="77777777" w:rsidR="007E7A92" w:rsidRPr="007E7A92" w:rsidRDefault="007E7A92" w:rsidP="007E7A92">
      <w:r w:rsidRPr="007E7A92">
        <w:t>      &lt;/div&gt;</w:t>
      </w:r>
    </w:p>
    <w:p w14:paraId="4A4FC49E" w14:textId="77777777" w:rsidR="007E7A92" w:rsidRPr="007E7A92" w:rsidRDefault="007E7A92" w:rsidP="007E7A92"/>
    <w:p w14:paraId="7136B4CA" w14:textId="77777777" w:rsidR="007E7A92" w:rsidRPr="007E7A92" w:rsidRDefault="007E7A92" w:rsidP="007E7A92">
      <w:r w:rsidRPr="007E7A92">
        <w:t>      &lt;div class="sprint-card"&gt;</w:t>
      </w:r>
    </w:p>
    <w:p w14:paraId="5AC2AFF4" w14:textId="77777777" w:rsidR="007E7A92" w:rsidRPr="007E7A92" w:rsidRDefault="007E7A92" w:rsidP="007E7A92">
      <w:r w:rsidRPr="007E7A92">
        <w:t>        &lt;p class="phase-label"&gt;Phase 3&lt;/p&gt;</w:t>
      </w:r>
    </w:p>
    <w:p w14:paraId="79E5062B" w14:textId="77777777" w:rsidR="007E7A92" w:rsidRPr="007E7A92" w:rsidRDefault="007E7A92" w:rsidP="007E7A92">
      <w:r w:rsidRPr="007E7A92">
        <w:t>        &lt;h3&gt;Deliver&lt;/h3&gt;</w:t>
      </w:r>
    </w:p>
    <w:p w14:paraId="622A9A5A" w14:textId="77777777" w:rsidR="007E7A92" w:rsidRPr="007E7A92" w:rsidRDefault="007E7A92" w:rsidP="007E7A92">
      <w:r w:rsidRPr="007E7A92">
        <w:t>        &lt;p&gt;</w:t>
      </w:r>
    </w:p>
    <w:p w14:paraId="17705CEB" w14:textId="77777777" w:rsidR="007E7A92" w:rsidRPr="007E7A92" w:rsidRDefault="007E7A92" w:rsidP="007E7A92">
      <w:r w:rsidRPr="007E7A92">
        <w:t>          Translate strategy into a working prototype, roadmap, and operating rhythm. This is where</w:t>
      </w:r>
    </w:p>
    <w:p w14:paraId="4CA95E44" w14:textId="77777777" w:rsidR="007E7A92" w:rsidRPr="007E7A92" w:rsidRDefault="007E7A92" w:rsidP="007E7A92">
      <w:r w:rsidRPr="007E7A92">
        <w:t>          direction becomes executable—through structured priorities, practical design, and a cadence</w:t>
      </w:r>
    </w:p>
    <w:p w14:paraId="189227B4" w14:textId="77777777" w:rsidR="007E7A92" w:rsidRPr="007E7A92" w:rsidRDefault="007E7A92" w:rsidP="007E7A92">
      <w:r w:rsidRPr="007E7A92">
        <w:t>          the organization can realistically sustain.</w:t>
      </w:r>
    </w:p>
    <w:p w14:paraId="3A09E56E" w14:textId="77777777" w:rsidR="007E7A92" w:rsidRPr="007E7A92" w:rsidRDefault="007E7A92" w:rsidP="007E7A92">
      <w:r w:rsidRPr="007E7A92">
        <w:t>        &lt;/p&gt;</w:t>
      </w:r>
    </w:p>
    <w:p w14:paraId="28B379EA" w14:textId="77777777" w:rsidR="007E7A92" w:rsidRPr="007E7A92" w:rsidRDefault="007E7A92" w:rsidP="007E7A92">
      <w:r w:rsidRPr="007E7A92">
        <w:t>      &lt;/div&gt;</w:t>
      </w:r>
    </w:p>
    <w:p w14:paraId="0858CE64" w14:textId="77777777" w:rsidR="007E7A92" w:rsidRPr="007E7A92" w:rsidRDefault="007E7A92" w:rsidP="007E7A92"/>
    <w:p w14:paraId="51F297A3" w14:textId="77777777" w:rsidR="007E7A92" w:rsidRPr="007E7A92" w:rsidRDefault="007E7A92" w:rsidP="007E7A92">
      <w:r w:rsidRPr="007E7A92">
        <w:t>      &lt;div class="sprint-card"&gt;</w:t>
      </w:r>
    </w:p>
    <w:p w14:paraId="62B022BA" w14:textId="77777777" w:rsidR="007E7A92" w:rsidRPr="007E7A92" w:rsidRDefault="007E7A92" w:rsidP="007E7A92">
      <w:r w:rsidRPr="007E7A92">
        <w:t>        &lt;p class="phase-label"&gt;Phase 4&lt;/p&gt;</w:t>
      </w:r>
    </w:p>
    <w:p w14:paraId="1A312399" w14:textId="77777777" w:rsidR="007E7A92" w:rsidRPr="007E7A92" w:rsidRDefault="007E7A92" w:rsidP="007E7A92">
      <w:r w:rsidRPr="007E7A92">
        <w:t>        &lt;h3&gt;Outcomes&lt;/h3&gt;</w:t>
      </w:r>
    </w:p>
    <w:p w14:paraId="6A2F58E1" w14:textId="77777777" w:rsidR="007E7A92" w:rsidRPr="007E7A92" w:rsidRDefault="007E7A92" w:rsidP="007E7A92">
      <w:r w:rsidRPr="007E7A92">
        <w:t>        &lt;p&gt;</w:t>
      </w:r>
    </w:p>
    <w:p w14:paraId="3571A7B3" w14:textId="77777777" w:rsidR="007E7A92" w:rsidRPr="007E7A92" w:rsidRDefault="007E7A92" w:rsidP="007E7A92">
      <w:r w:rsidRPr="007E7A92">
        <w:t>          Leave with more than alignment. The Sprint creates a measurable starting point, a defined</w:t>
      </w:r>
    </w:p>
    <w:p w14:paraId="643B5072" w14:textId="77777777" w:rsidR="007E7A92" w:rsidRPr="007E7A92" w:rsidRDefault="007E7A92" w:rsidP="007E7A92">
      <w:r w:rsidRPr="007E7A92">
        <w:t>          path forward, and a leadership team that can move with clarity instead of reacting under</w:t>
      </w:r>
    </w:p>
    <w:p w14:paraId="528A1E1F" w14:textId="77777777" w:rsidR="007E7A92" w:rsidRPr="007E7A92" w:rsidRDefault="007E7A92" w:rsidP="007E7A92">
      <w:r w:rsidRPr="007E7A92">
        <w:t>          pressure.</w:t>
      </w:r>
    </w:p>
    <w:p w14:paraId="17B27D01" w14:textId="77777777" w:rsidR="007E7A92" w:rsidRPr="007E7A92" w:rsidRDefault="007E7A92" w:rsidP="007E7A92">
      <w:r w:rsidRPr="007E7A92">
        <w:t>        &lt;/p&gt;</w:t>
      </w:r>
    </w:p>
    <w:p w14:paraId="35725EDD" w14:textId="77777777" w:rsidR="007E7A92" w:rsidRPr="007E7A92" w:rsidRDefault="007E7A92" w:rsidP="007E7A92">
      <w:r w:rsidRPr="007E7A92">
        <w:t>      &lt;/div&gt;</w:t>
      </w:r>
    </w:p>
    <w:p w14:paraId="7FAE1368" w14:textId="77777777" w:rsidR="007E7A92" w:rsidRPr="007E7A92" w:rsidRDefault="007E7A92" w:rsidP="007E7A92">
      <w:r w:rsidRPr="007E7A92">
        <w:t>    &lt;/div&gt;</w:t>
      </w:r>
    </w:p>
    <w:p w14:paraId="542B75CA" w14:textId="77777777" w:rsidR="007E7A92" w:rsidRPr="007E7A92" w:rsidRDefault="007E7A92" w:rsidP="007E7A92"/>
    <w:p w14:paraId="2252ADB6" w14:textId="77777777" w:rsidR="007E7A92" w:rsidRPr="007E7A92" w:rsidRDefault="007E7A92" w:rsidP="007E7A92">
      <w:r w:rsidRPr="007E7A92">
        <w:t>    &lt;div class="sprint-outcomes"&gt;</w:t>
      </w:r>
    </w:p>
    <w:p w14:paraId="58DEE519" w14:textId="77777777" w:rsidR="007E7A92" w:rsidRPr="007E7A92" w:rsidRDefault="007E7A92" w:rsidP="007E7A92">
      <w:r w:rsidRPr="007E7A92">
        <w:t>      &lt;h3&gt;What you leave with&lt;/h3&gt;</w:t>
      </w:r>
    </w:p>
    <w:p w14:paraId="7A07E2F2" w14:textId="77777777" w:rsidR="007E7A92" w:rsidRPr="007E7A92" w:rsidRDefault="007E7A92" w:rsidP="007E7A92">
      <w:r w:rsidRPr="007E7A92">
        <w:t>      &lt;ul&gt;</w:t>
      </w:r>
    </w:p>
    <w:p w14:paraId="1B9A4937" w14:textId="77777777" w:rsidR="007E7A92" w:rsidRPr="007E7A92" w:rsidRDefault="007E7A92" w:rsidP="007E7A92">
      <w:r w:rsidRPr="007E7A92">
        <w:t>        &lt;li&gt;A clearly defined North Star for the business&lt;/li&gt;</w:t>
      </w:r>
    </w:p>
    <w:p w14:paraId="08F77AA8" w14:textId="77777777" w:rsidR="007E7A92" w:rsidRPr="007E7A92" w:rsidRDefault="007E7A92" w:rsidP="007E7A92">
      <w:r w:rsidRPr="007E7A92">
        <w:t>        &lt;li&gt;An AI-first roadmap tied to business outcomes&lt;/li&gt;</w:t>
      </w:r>
    </w:p>
    <w:p w14:paraId="192930F0" w14:textId="77777777" w:rsidR="007E7A92" w:rsidRPr="007E7A92" w:rsidRDefault="007E7A92" w:rsidP="007E7A92">
      <w:r w:rsidRPr="007E7A92">
        <w:t>        &lt;li&gt;A working prototype or executive-ready model of what changes next&lt;/li&gt;</w:t>
      </w:r>
    </w:p>
    <w:p w14:paraId="5C47199D" w14:textId="77777777" w:rsidR="007E7A92" w:rsidRPr="007E7A92" w:rsidRDefault="007E7A92" w:rsidP="007E7A92">
      <w:r w:rsidRPr="007E7A92">
        <w:t>        &lt;li&gt;A practical operating rhythm for leadership execution&lt;/li&gt;</w:t>
      </w:r>
    </w:p>
    <w:p w14:paraId="2EAE7F3E" w14:textId="77777777" w:rsidR="007E7A92" w:rsidRPr="007E7A92" w:rsidRDefault="007E7A92" w:rsidP="007E7A92">
      <w:r w:rsidRPr="007E7A92">
        <w:t>        &lt;li&gt;A clearer baseline for measuring progress over time&lt;/li&gt;</w:t>
      </w:r>
    </w:p>
    <w:p w14:paraId="775433E1" w14:textId="77777777" w:rsidR="007E7A92" w:rsidRPr="007E7A92" w:rsidRDefault="007E7A92" w:rsidP="007E7A92">
      <w:r w:rsidRPr="007E7A92">
        <w:t>      &lt;/ul&gt;</w:t>
      </w:r>
    </w:p>
    <w:p w14:paraId="74572E14" w14:textId="77777777" w:rsidR="007E7A92" w:rsidRPr="007E7A92" w:rsidRDefault="007E7A92" w:rsidP="007E7A92">
      <w:r w:rsidRPr="007E7A92">
        <w:t>    &lt;/div&gt;</w:t>
      </w:r>
    </w:p>
    <w:p w14:paraId="4F8FB278" w14:textId="77777777" w:rsidR="007E7A92" w:rsidRPr="007E7A92" w:rsidRDefault="007E7A92" w:rsidP="007E7A92"/>
    <w:p w14:paraId="56BE9383" w14:textId="77777777" w:rsidR="007E7A92" w:rsidRPr="007E7A92" w:rsidRDefault="007E7A92" w:rsidP="007E7A92">
      <w:r w:rsidRPr="007E7A92">
        <w:t>    &lt;div class="sprint-positioning"&gt;</w:t>
      </w:r>
    </w:p>
    <w:p w14:paraId="682DF456" w14:textId="77777777" w:rsidR="007E7A92" w:rsidRPr="007E7A92" w:rsidRDefault="007E7A92" w:rsidP="007E7A92">
      <w:r w:rsidRPr="007E7A92">
        <w:t>      &lt;h3&gt;What this is not&lt;/h3&gt;</w:t>
      </w:r>
    </w:p>
    <w:p w14:paraId="460368B9" w14:textId="77777777" w:rsidR="007E7A92" w:rsidRPr="007E7A92" w:rsidRDefault="007E7A92" w:rsidP="007E7A92">
      <w:r w:rsidRPr="007E7A92">
        <w:t>      &lt;ul&gt;</w:t>
      </w:r>
    </w:p>
    <w:p w14:paraId="0BD5671D" w14:textId="77777777" w:rsidR="007E7A92" w:rsidRPr="007E7A92" w:rsidRDefault="007E7A92" w:rsidP="007E7A92">
      <w:r w:rsidRPr="007E7A92">
        <w:t>        &lt;li&gt;Not generic AI training&lt;/li&gt;</w:t>
      </w:r>
    </w:p>
    <w:p w14:paraId="14E17836" w14:textId="77777777" w:rsidR="007E7A92" w:rsidRPr="007E7A92" w:rsidRDefault="007E7A92" w:rsidP="007E7A92">
      <w:r w:rsidRPr="007E7A92">
        <w:t>        &lt;li&gt;Not implementation-heavy consulting&lt;/li&gt;</w:t>
      </w:r>
    </w:p>
    <w:p w14:paraId="28CD7DB2" w14:textId="77777777" w:rsidR="007E7A92" w:rsidRPr="007E7A92" w:rsidRDefault="007E7A92" w:rsidP="007E7A92">
      <w:r w:rsidRPr="007E7A92">
        <w:t>        &lt;li&gt;Not a templated offsite&lt;/li&gt;</w:t>
      </w:r>
    </w:p>
    <w:p w14:paraId="6E5BD37A" w14:textId="77777777" w:rsidR="007E7A92" w:rsidRPr="007E7A92" w:rsidRDefault="007E7A92" w:rsidP="007E7A92">
      <w:r w:rsidRPr="007E7A92">
        <w:t>        &lt;li&gt;Not a strategy document that sits untouched after delivery&lt;/li&gt;</w:t>
      </w:r>
    </w:p>
    <w:p w14:paraId="53CCE9E7" w14:textId="77777777" w:rsidR="007E7A92" w:rsidRPr="007E7A92" w:rsidRDefault="007E7A92" w:rsidP="007E7A92">
      <w:r w:rsidRPr="007E7A92">
        <w:t>      &lt;/ul&gt;</w:t>
      </w:r>
    </w:p>
    <w:p w14:paraId="7736230C" w14:textId="77777777" w:rsidR="007E7A92" w:rsidRPr="007E7A92" w:rsidRDefault="007E7A92" w:rsidP="007E7A92">
      <w:r w:rsidRPr="007E7A92">
        <w:t>    &lt;/div&gt;</w:t>
      </w:r>
    </w:p>
    <w:p w14:paraId="72EB8548" w14:textId="77777777" w:rsidR="007E7A92" w:rsidRPr="007E7A92" w:rsidRDefault="007E7A92" w:rsidP="007E7A92"/>
    <w:p w14:paraId="50651A29" w14:textId="77777777" w:rsidR="007E7A92" w:rsidRPr="007E7A92" w:rsidRDefault="007E7A92" w:rsidP="007E7A92">
      <w:r w:rsidRPr="007E7A92">
        <w:t>    &lt;div class="cta-group"&gt;</w:t>
      </w:r>
    </w:p>
    <w:p w14:paraId="51A96C3D" w14:textId="77777777" w:rsidR="007E7A92" w:rsidRPr="007E7A92" w:rsidRDefault="007E7A92" w:rsidP="007E7A92">
      <w:r w:rsidRPr="007E7A92">
        <w:t>      &lt;a href="/book-the-sprint" class="btn btn-primary"&gt;Book the Sprint&lt;/a&gt;</w:t>
      </w:r>
    </w:p>
    <w:p w14:paraId="6BAA35BA" w14:textId="77777777" w:rsidR="007E7A92" w:rsidRPr="007E7A92" w:rsidRDefault="007E7A92" w:rsidP="007E7A92">
      <w:r w:rsidRPr="007E7A92">
        <w:t>      &lt;a href="/proof" class="btn btn-secondary"&gt;See the proof&lt;/a&gt;</w:t>
      </w:r>
    </w:p>
    <w:p w14:paraId="7BDC0B0A" w14:textId="77777777" w:rsidR="007E7A92" w:rsidRPr="007E7A92" w:rsidRDefault="007E7A92" w:rsidP="007E7A92">
      <w:r w:rsidRPr="007E7A92">
        <w:t>    &lt;/div&gt;</w:t>
      </w:r>
    </w:p>
    <w:p w14:paraId="43A0832E" w14:textId="77777777" w:rsidR="007E7A92" w:rsidRPr="007E7A92" w:rsidRDefault="007E7A92" w:rsidP="007E7A92">
      <w:r w:rsidRPr="007E7A92">
        <w:t>  &lt;/div&gt;</w:t>
      </w:r>
    </w:p>
    <w:p w14:paraId="7FD561FC" w14:textId="77777777" w:rsidR="007E7A92" w:rsidRPr="007E7A92" w:rsidRDefault="007E7A92" w:rsidP="007E7A92">
      <w:r w:rsidRPr="007E7A92">
        <w:t>&lt;/section&gt;</w:t>
      </w:r>
    </w:p>
    <w:p w14:paraId="5C8ED99C" w14:textId="77777777" w:rsidR="007E7A92" w:rsidRPr="007E7A92" w:rsidRDefault="007E7A92" w:rsidP="007E7A92"/>
    <w:p w14:paraId="3FEC2230" w14:textId="5299B150" w:rsidR="00CE24BC" w:rsidRDefault="00B83FC3" w:rsidP="00B83FC3">
      <w:pPr>
        <w:pStyle w:val="Heading2"/>
      </w:pPr>
      <w:commentRangeStart w:id="0"/>
      <w:r>
        <w:t>Proof</w:t>
      </w:r>
      <w:commentRangeEnd w:id="0"/>
      <w:r w:rsidR="00C1299F">
        <w:rPr>
          <w:rStyle w:val="CommentReference"/>
          <w:sz w:val="32"/>
          <w:szCs w:val="32"/>
        </w:rPr>
        <w:commentReference w:id="0"/>
      </w:r>
    </w:p>
    <w:p w14:paraId="6E05581B" w14:textId="77777777" w:rsidR="00FF70A4" w:rsidRPr="00FF70A4" w:rsidRDefault="00FF70A4" w:rsidP="00FF70A4">
      <w:pPr>
        <w:rPr>
          <w:b/>
          <w:bCs/>
        </w:rPr>
      </w:pPr>
      <w:r w:rsidRPr="00FF70A4">
        <w:rPr>
          <w:b/>
          <w:bCs/>
        </w:rPr>
        <w:t>FINAL PROOF SECTION (CLEAN VERSION)</w:t>
      </w:r>
    </w:p>
    <w:p w14:paraId="5E11EDD5" w14:textId="77777777" w:rsidR="00FF70A4" w:rsidRPr="00FF70A4" w:rsidRDefault="00FF70A4" w:rsidP="00FF70A4">
      <w:pPr>
        <w:rPr>
          <w:b/>
          <w:bCs/>
        </w:rPr>
      </w:pPr>
      <w:r w:rsidRPr="00FF70A4">
        <w:rPr>
          <w:rFonts w:ascii="Segoe UI Emoji" w:hAnsi="Segoe UI Emoji" w:cs="Segoe UI Emoji"/>
          <w:b/>
          <w:bCs/>
        </w:rPr>
        <w:t>🔷</w:t>
      </w:r>
      <w:r w:rsidRPr="00FF70A4">
        <w:rPr>
          <w:b/>
          <w:bCs/>
        </w:rPr>
        <w:t xml:space="preserve"> HEADLINE</w:t>
      </w:r>
    </w:p>
    <w:p w14:paraId="70DDDF1D" w14:textId="77777777" w:rsidR="00FF70A4" w:rsidRPr="00FF70A4" w:rsidRDefault="00FF70A4" w:rsidP="00FF70A4">
      <w:r w:rsidRPr="00FF70A4">
        <w:t>Plain Text</w:t>
      </w:r>
    </w:p>
    <w:p w14:paraId="0AC55A78" w14:textId="77777777" w:rsidR="00FF70A4" w:rsidRPr="00FF70A4" w:rsidRDefault="00FF70A4" w:rsidP="00FF70A4">
      <w:r w:rsidRPr="00FF70A4">
        <w:t>Clarity changes how organizations operate.</w:t>
      </w:r>
    </w:p>
    <w:p w14:paraId="502C55AE" w14:textId="77777777" w:rsidR="00FF70A4" w:rsidRPr="00FF70A4" w:rsidRDefault="00FF70A4" w:rsidP="00FF70A4">
      <w:r w:rsidRPr="00FF70A4">
        <w:t>Show more lines</w:t>
      </w:r>
    </w:p>
    <w:p w14:paraId="4FDFD4DE" w14:textId="77777777" w:rsidR="00FF70A4" w:rsidRPr="00FF70A4" w:rsidRDefault="00000000" w:rsidP="00FF70A4">
      <w:r>
        <w:pict w14:anchorId="38A9C892">
          <v:rect id="_x0000_i1029" style="width:0;height:1.5pt" o:hralign="center" o:hrstd="t" o:hr="t" fillcolor="#a0a0a0" stroked="f"/>
        </w:pict>
      </w:r>
    </w:p>
    <w:p w14:paraId="58F62EA0" w14:textId="77777777" w:rsidR="00FF70A4" w:rsidRPr="00FF70A4" w:rsidRDefault="00FF70A4" w:rsidP="00FF70A4">
      <w:pPr>
        <w:rPr>
          <w:b/>
          <w:bCs/>
        </w:rPr>
      </w:pPr>
      <w:r w:rsidRPr="00FF70A4">
        <w:rPr>
          <w:rFonts w:ascii="Segoe UI Emoji" w:hAnsi="Segoe UI Emoji" w:cs="Segoe UI Emoji"/>
          <w:b/>
          <w:bCs/>
        </w:rPr>
        <w:t>🔷</w:t>
      </w:r>
      <w:r w:rsidRPr="00FF70A4">
        <w:rPr>
          <w:b/>
          <w:bCs/>
        </w:rPr>
        <w:t xml:space="preserve"> SUBHEAD</w:t>
      </w:r>
    </w:p>
    <w:p w14:paraId="77679221" w14:textId="77777777" w:rsidR="00FF70A4" w:rsidRPr="00FF70A4" w:rsidRDefault="00FF70A4" w:rsidP="00FF70A4">
      <w:r w:rsidRPr="00FF70A4">
        <w:t>Plain Text</w:t>
      </w:r>
    </w:p>
    <w:p w14:paraId="5B5DEC4E" w14:textId="77777777" w:rsidR="00FF70A4" w:rsidRPr="00FF70A4" w:rsidRDefault="00FF70A4" w:rsidP="00FF70A4">
      <w:r w:rsidRPr="00FF70A4">
        <w:t xml:space="preserve">The impact is visible in how leadership teams decide, </w:t>
      </w:r>
    </w:p>
    <w:p w14:paraId="3D3F50F7" w14:textId="77777777" w:rsidR="00FF70A4" w:rsidRPr="00FF70A4" w:rsidRDefault="00FF70A4" w:rsidP="00FF70A4">
      <w:r w:rsidRPr="00FF70A4">
        <w:t>how strategy translates into execution, and how quickly organizations move.</w:t>
      </w:r>
    </w:p>
    <w:p w14:paraId="4111EB66" w14:textId="77777777" w:rsidR="00FF70A4" w:rsidRPr="00FF70A4" w:rsidRDefault="00FF70A4" w:rsidP="00FF70A4">
      <w:r w:rsidRPr="00FF70A4">
        <w:t>Show more lines</w:t>
      </w:r>
    </w:p>
    <w:p w14:paraId="67806F76" w14:textId="77777777" w:rsidR="00FF70A4" w:rsidRPr="00FF70A4" w:rsidRDefault="00000000" w:rsidP="00FF70A4">
      <w:r>
        <w:pict w14:anchorId="64805BB4">
          <v:rect id="_x0000_i1030" style="width:0;height:1.5pt" o:hralign="center" o:hrstd="t" o:hr="t" fillcolor="#a0a0a0" stroked="f"/>
        </w:pict>
      </w:r>
    </w:p>
    <w:p w14:paraId="4540DFAD" w14:textId="77777777" w:rsidR="00FF70A4" w:rsidRPr="00FF70A4" w:rsidRDefault="00FF70A4" w:rsidP="00FF70A4">
      <w:pPr>
        <w:rPr>
          <w:b/>
          <w:bCs/>
        </w:rPr>
      </w:pPr>
      <w:commentRangeStart w:id="1"/>
      <w:r w:rsidRPr="00FF70A4">
        <w:rPr>
          <w:rFonts w:ascii="Segoe UI Emoji" w:hAnsi="Segoe UI Emoji" w:cs="Segoe UI Emoji"/>
          <w:b/>
          <w:bCs/>
        </w:rPr>
        <w:t>🔷</w:t>
      </w:r>
      <w:r w:rsidRPr="00FF70A4">
        <w:rPr>
          <w:b/>
          <w:bCs/>
        </w:rPr>
        <w:t xml:space="preserve"> PROOF STACK</w:t>
      </w:r>
      <w:commentRangeEnd w:id="1"/>
      <w:r w:rsidR="00587FF1" w:rsidRPr="00FF70A4">
        <w:rPr>
          <w:rStyle w:val="CommentReference"/>
          <w:b/>
          <w:bCs/>
          <w:sz w:val="24"/>
          <w:szCs w:val="24"/>
        </w:rPr>
        <w:commentReference w:id="1"/>
      </w:r>
    </w:p>
    <w:p w14:paraId="64D1D992" w14:textId="36816B39" w:rsidR="00FF70A4" w:rsidRDefault="00FF70A4" w:rsidP="00FF70A4">
      <w:r w:rsidRPr="00FF70A4">
        <w:t>(</w:t>
      </w:r>
      <w:r w:rsidR="00587FF1">
        <w:t>3</w:t>
      </w:r>
      <w:r w:rsidRPr="00FF70A4">
        <w:t xml:space="preserve">–5 snapshots </w:t>
      </w:r>
      <w:r w:rsidR="00587FF1">
        <w:t>only</w:t>
      </w:r>
      <w:r w:rsidRPr="00FF70A4">
        <w:t>)</w:t>
      </w:r>
    </w:p>
    <w:p w14:paraId="4089ADBF" w14:textId="77777777" w:rsidR="00C1299F" w:rsidRPr="00C1299F" w:rsidRDefault="00C1299F" w:rsidP="00C1299F">
      <w:r w:rsidRPr="00C1299F">
        <w:t>[Company Type / Context]</w:t>
      </w:r>
    </w:p>
    <w:p w14:paraId="7CDB4D5A" w14:textId="77777777" w:rsidR="00C1299F" w:rsidRPr="00C1299F" w:rsidRDefault="00C1299F" w:rsidP="00C1299F"/>
    <w:p w14:paraId="04337527" w14:textId="77777777" w:rsidR="00C1299F" w:rsidRPr="00C1299F" w:rsidRDefault="00C1299F" w:rsidP="00C1299F">
      <w:r w:rsidRPr="00C1299F">
        <w:t>Before:</w:t>
      </w:r>
    </w:p>
    <w:p w14:paraId="45220B98" w14:textId="77777777" w:rsidR="00C1299F" w:rsidRPr="00C1299F" w:rsidRDefault="00C1299F" w:rsidP="00C1299F">
      <w:r w:rsidRPr="00C1299F">
        <w:t>[2–3 lines describing the misalignment / dysfunction]</w:t>
      </w:r>
    </w:p>
    <w:p w14:paraId="4623A96C" w14:textId="77777777" w:rsidR="00C1299F" w:rsidRPr="00C1299F" w:rsidRDefault="00C1299F" w:rsidP="00C1299F"/>
    <w:p w14:paraId="612780F4" w14:textId="77777777" w:rsidR="00C1299F" w:rsidRPr="00C1299F" w:rsidRDefault="00C1299F" w:rsidP="00C1299F">
      <w:r w:rsidRPr="00C1299F">
        <w:t>After:</w:t>
      </w:r>
    </w:p>
    <w:p w14:paraId="438AFFFC" w14:textId="77777777" w:rsidR="00C1299F" w:rsidRPr="00C1299F" w:rsidRDefault="00C1299F" w:rsidP="00C1299F">
      <w:r w:rsidRPr="00C1299F">
        <w:t>[2–3 lines describing the new clarity / alignment]</w:t>
      </w:r>
    </w:p>
    <w:p w14:paraId="468B3D3D" w14:textId="77777777" w:rsidR="00C1299F" w:rsidRPr="00C1299F" w:rsidRDefault="00C1299F" w:rsidP="00C1299F"/>
    <w:p w14:paraId="66B92D11" w14:textId="77777777" w:rsidR="00C1299F" w:rsidRPr="00C1299F" w:rsidRDefault="00C1299F" w:rsidP="00C1299F">
      <w:r w:rsidRPr="00C1299F">
        <w:t>Impact:</w:t>
      </w:r>
    </w:p>
    <w:p w14:paraId="6902D232" w14:textId="77777777" w:rsidR="00C1299F" w:rsidRPr="00C1299F" w:rsidRDefault="00C1299F" w:rsidP="00C1299F">
      <w:r w:rsidRPr="00C1299F">
        <w:t>[2–3 hard signals — metrics if available, directional if not]</w:t>
      </w:r>
    </w:p>
    <w:p w14:paraId="2C46AD05" w14:textId="77777777" w:rsidR="00C1299F" w:rsidRPr="00C1299F" w:rsidRDefault="00C1299F" w:rsidP="00C1299F"/>
    <w:p w14:paraId="2E685F07" w14:textId="77777777" w:rsidR="00C1299F" w:rsidRPr="00C1299F" w:rsidRDefault="00C1299F" w:rsidP="00C1299F">
      <w:r w:rsidRPr="00C1299F">
        <w:t>What changed:</w:t>
      </w:r>
    </w:p>
    <w:p w14:paraId="75124A95" w14:textId="77777777" w:rsidR="00C1299F" w:rsidRPr="00C1299F" w:rsidRDefault="00C1299F" w:rsidP="00C1299F">
      <w:r w:rsidRPr="00C1299F">
        <w:t>- [bullet 1 — decision quality, alignment, etc.]</w:t>
      </w:r>
    </w:p>
    <w:p w14:paraId="59C43B6D" w14:textId="77777777" w:rsidR="00C1299F" w:rsidRPr="00C1299F" w:rsidRDefault="00C1299F" w:rsidP="00C1299F">
      <w:r w:rsidRPr="00C1299F">
        <w:t>- [bullet 2 — execution shift]</w:t>
      </w:r>
    </w:p>
    <w:p w14:paraId="5828A3D5" w14:textId="77777777" w:rsidR="00C1299F" w:rsidRPr="00C1299F" w:rsidRDefault="00C1299F" w:rsidP="00C1299F">
      <w:r w:rsidRPr="00C1299F">
        <w:t>- [bullet 3 — operating model or leadership behavior]</w:t>
      </w:r>
    </w:p>
    <w:p w14:paraId="54445AF5" w14:textId="77777777" w:rsidR="00C1299F" w:rsidRDefault="00C1299F" w:rsidP="00FF70A4"/>
    <w:p w14:paraId="6C408AC1" w14:textId="24EEA2C7" w:rsidR="00C1299F" w:rsidRPr="00C1299F" w:rsidRDefault="00C1299F" w:rsidP="00C1299F">
      <w:pPr>
        <w:pStyle w:val="Heading3"/>
      </w:pPr>
      <w:commentRangeStart w:id="2"/>
      <w:r w:rsidRPr="00C1299F">
        <w:t>Microsoft Modern Work Team</w:t>
      </w:r>
      <w:r>
        <w:t xml:space="preserve"> (rewritten example using the “snapshot proof stack”</w:t>
      </w:r>
      <w:commentRangeEnd w:id="2"/>
      <w:r w:rsidRPr="00C1299F">
        <w:rPr>
          <w:rStyle w:val="CommentReference"/>
          <w:sz w:val="28"/>
          <w:szCs w:val="28"/>
        </w:rPr>
        <w:commentReference w:id="2"/>
      </w:r>
    </w:p>
    <w:p w14:paraId="03181151" w14:textId="77777777" w:rsidR="00C1299F" w:rsidRPr="00C1299F" w:rsidRDefault="00C1299F" w:rsidP="00C1299F"/>
    <w:p w14:paraId="4D5D0600" w14:textId="77777777" w:rsidR="00C1299F" w:rsidRPr="00C1299F" w:rsidRDefault="00C1299F" w:rsidP="00C1299F">
      <w:r w:rsidRPr="00C1299F">
        <w:t>Before:</w:t>
      </w:r>
    </w:p>
    <w:p w14:paraId="04BC02FA" w14:textId="77777777" w:rsidR="00C1299F" w:rsidRPr="00C1299F" w:rsidRDefault="00C1299F" w:rsidP="00C1299F">
      <w:r w:rsidRPr="00C1299F">
        <w:t xml:space="preserve">Annual planning lacked a consistent operating framework. </w:t>
      </w:r>
    </w:p>
    <w:p w14:paraId="3BCAD430" w14:textId="77777777" w:rsidR="00C1299F" w:rsidRPr="00C1299F" w:rsidRDefault="00C1299F" w:rsidP="00C1299F">
      <w:r w:rsidRPr="00C1299F">
        <w:t>Leadership alignment was uneven, and execution depended heavily on individual effort.</w:t>
      </w:r>
    </w:p>
    <w:p w14:paraId="6F3B0515" w14:textId="77777777" w:rsidR="00C1299F" w:rsidRPr="00C1299F" w:rsidRDefault="00C1299F" w:rsidP="00C1299F"/>
    <w:p w14:paraId="463EFA0E" w14:textId="77777777" w:rsidR="00C1299F" w:rsidRPr="00C1299F" w:rsidRDefault="00C1299F" w:rsidP="00C1299F">
      <w:r w:rsidRPr="00C1299F">
        <w:t>After:</w:t>
      </w:r>
    </w:p>
    <w:p w14:paraId="790BB5A3" w14:textId="77777777" w:rsidR="00C1299F" w:rsidRPr="00C1299F" w:rsidRDefault="00C1299F" w:rsidP="00C1299F">
      <w:r w:rsidRPr="00C1299F">
        <w:t xml:space="preserve">A unified management framework aligned leadership around shared priorities </w:t>
      </w:r>
    </w:p>
    <w:p w14:paraId="51442427" w14:textId="77777777" w:rsidR="00C1299F" w:rsidRDefault="00C1299F" w:rsidP="00C1299F">
      <w:r w:rsidRPr="00C1299F">
        <w:t>and introduced a repeatable operating cadence.</w:t>
      </w:r>
    </w:p>
    <w:p w14:paraId="665D66AE" w14:textId="77777777" w:rsidR="00587FF1" w:rsidRPr="00587FF1" w:rsidRDefault="00587FF1" w:rsidP="00587FF1">
      <w:pPr>
        <w:rPr>
          <w:b/>
          <w:bCs/>
        </w:rPr>
      </w:pPr>
      <w:r w:rsidRPr="00587FF1">
        <w:rPr>
          <w:b/>
          <w:bCs/>
        </w:rPr>
        <w:t>4. THEN (and only then) SHOW YOUR FULL CASE LIBRARY</w:t>
      </w:r>
    </w:p>
    <w:p w14:paraId="28391ABF" w14:textId="77777777" w:rsidR="00587FF1" w:rsidRPr="00587FF1" w:rsidRDefault="00587FF1" w:rsidP="00587FF1">
      <w:r w:rsidRPr="00587FF1">
        <w:t>Now bring back your grid—but reposition it:</w:t>
      </w:r>
    </w:p>
    <w:p w14:paraId="31C3DCB1" w14:textId="77777777" w:rsidR="00587FF1" w:rsidRPr="00587FF1" w:rsidRDefault="00587FF1" w:rsidP="00587FF1">
      <w:r w:rsidRPr="00587FF1">
        <w:t>Plain Text</w:t>
      </w:r>
    </w:p>
    <w:p w14:paraId="41F63AD5" w14:textId="77777777" w:rsidR="00587FF1" w:rsidRPr="00587FF1" w:rsidRDefault="00587FF1" w:rsidP="00587FF1">
      <w:r w:rsidRPr="00587FF1">
        <w:t>Explore detailed case studies</w:t>
      </w:r>
    </w:p>
    <w:p w14:paraId="1F8C82AF" w14:textId="77777777" w:rsidR="00587FF1" w:rsidRPr="00C1299F" w:rsidRDefault="00587FF1" w:rsidP="00C1299F"/>
    <w:p w14:paraId="3E2BC269" w14:textId="77777777" w:rsidR="00C1299F" w:rsidRPr="00C1299F" w:rsidRDefault="00C1299F" w:rsidP="00C1299F"/>
    <w:p w14:paraId="2FCE129B" w14:textId="77777777" w:rsidR="00C1299F" w:rsidRPr="00C1299F" w:rsidRDefault="00C1299F" w:rsidP="00C1299F">
      <w:r w:rsidRPr="00C1299F">
        <w:t>Impact:</w:t>
      </w:r>
    </w:p>
    <w:p w14:paraId="0FACA3B2" w14:textId="77777777" w:rsidR="00C1299F" w:rsidRPr="00C1299F" w:rsidRDefault="00C1299F" w:rsidP="00C1299F">
      <w:r w:rsidRPr="00C1299F">
        <w:t xml:space="preserve">$0.5M–$1.0M productivity gains  </w:t>
      </w:r>
    </w:p>
    <w:p w14:paraId="6D109FE7" w14:textId="77777777" w:rsidR="00C1299F" w:rsidRPr="00C1299F" w:rsidRDefault="00C1299F" w:rsidP="00C1299F">
      <w:r w:rsidRPr="00C1299F">
        <w:t xml:space="preserve">&gt;100% growth in key goals  </w:t>
      </w:r>
    </w:p>
    <w:p w14:paraId="31D3629F" w14:textId="77777777" w:rsidR="00C1299F" w:rsidRPr="00C1299F" w:rsidRDefault="00C1299F" w:rsidP="00C1299F">
      <w:r w:rsidRPr="00C1299F">
        <w:t xml:space="preserve">Stronger cross-functional alignment across the team  </w:t>
      </w:r>
    </w:p>
    <w:p w14:paraId="157B316D" w14:textId="77777777" w:rsidR="00C1299F" w:rsidRPr="00C1299F" w:rsidRDefault="00C1299F" w:rsidP="00C1299F"/>
    <w:p w14:paraId="3223D6E6" w14:textId="77777777" w:rsidR="00C1299F" w:rsidRPr="00C1299F" w:rsidRDefault="00C1299F" w:rsidP="00C1299F">
      <w:r w:rsidRPr="00C1299F">
        <w:t>What changed:</w:t>
      </w:r>
    </w:p>
    <w:p w14:paraId="23F80727" w14:textId="77777777" w:rsidR="00C1299F" w:rsidRPr="00C1299F" w:rsidRDefault="00C1299F" w:rsidP="00C1299F">
      <w:r w:rsidRPr="00C1299F">
        <w:t xml:space="preserve">- Leadership decisions became faster and more consistent  </w:t>
      </w:r>
    </w:p>
    <w:p w14:paraId="7D373596" w14:textId="77777777" w:rsidR="00C1299F" w:rsidRPr="00C1299F" w:rsidRDefault="00C1299F" w:rsidP="00C1299F">
      <w:r w:rsidRPr="00C1299F">
        <w:t xml:space="preserve">- Strategic priorities were clarified and reduced  </w:t>
      </w:r>
    </w:p>
    <w:p w14:paraId="4A0FB434" w14:textId="77777777" w:rsidR="00C1299F" w:rsidRDefault="00C1299F" w:rsidP="00C1299F">
      <w:r w:rsidRPr="00C1299F">
        <w:t xml:space="preserve">- Execution shifted from reactive work to a structured cadence  </w:t>
      </w:r>
    </w:p>
    <w:p w14:paraId="271647CD" w14:textId="77777777" w:rsidR="00587FF1" w:rsidRDefault="00587FF1" w:rsidP="00C1299F"/>
    <w:p w14:paraId="0C42B9D5" w14:textId="77777777" w:rsidR="00587FF1" w:rsidRPr="00587FF1" w:rsidRDefault="00587FF1" w:rsidP="00587FF1">
      <w:r w:rsidRPr="00587FF1">
        <w:t>Stack 4–5 of these vertically.</w:t>
      </w:r>
    </w:p>
    <w:p w14:paraId="76DFDC05" w14:textId="77777777" w:rsidR="00587FF1" w:rsidRPr="00587FF1" w:rsidRDefault="00587FF1" w:rsidP="00587FF1">
      <w:r w:rsidRPr="00587FF1">
        <w:t xml:space="preserve">That’s your </w:t>
      </w:r>
      <w:r w:rsidRPr="00587FF1">
        <w:rPr>
          <w:b/>
          <w:bCs/>
        </w:rPr>
        <w:t>conversion engine</w:t>
      </w:r>
      <w:r w:rsidRPr="00587FF1">
        <w:t>.</w:t>
      </w:r>
    </w:p>
    <w:p w14:paraId="05089C23" w14:textId="77777777" w:rsidR="00587FF1" w:rsidRPr="00587FF1" w:rsidRDefault="00000000" w:rsidP="00587FF1">
      <w:r>
        <w:pict w14:anchorId="3100F1A3">
          <v:rect id="_x0000_i1031" style="width:0;height:1.5pt" o:hralign="center" o:hrstd="t" o:hr="t" fillcolor="#a0a0a0" stroked="f"/>
        </w:pict>
      </w:r>
    </w:p>
    <w:p w14:paraId="365AA8FB" w14:textId="77777777" w:rsidR="00587FF1" w:rsidRPr="00587FF1" w:rsidRDefault="00587FF1" w:rsidP="00587FF1">
      <w:pPr>
        <w:rPr>
          <w:b/>
          <w:bCs/>
        </w:rPr>
      </w:pPr>
      <w:r w:rsidRPr="00587FF1">
        <w:rPr>
          <w:rFonts w:ascii="Segoe UI Emoji" w:hAnsi="Segoe UI Emoji" w:cs="Segoe UI Emoji"/>
          <w:b/>
          <w:bCs/>
        </w:rPr>
        <w:t>✅</w:t>
      </w:r>
      <w:r w:rsidRPr="00587FF1">
        <w:rPr>
          <w:b/>
          <w:bCs/>
        </w:rPr>
        <w:t xml:space="preserve"> 3. PATTERN RECOGNITION (This is critical)</w:t>
      </w:r>
    </w:p>
    <w:p w14:paraId="4F117CD9" w14:textId="77777777" w:rsidR="00587FF1" w:rsidRPr="00587FF1" w:rsidRDefault="00587FF1" w:rsidP="00587FF1">
      <w:r w:rsidRPr="00587FF1">
        <w:t>After the stack:</w:t>
      </w:r>
    </w:p>
    <w:p w14:paraId="6CEF7E99" w14:textId="77777777" w:rsidR="00587FF1" w:rsidRPr="00587FF1" w:rsidRDefault="00587FF1" w:rsidP="00587FF1">
      <w:r w:rsidRPr="00587FF1">
        <w:t>Plain Text</w:t>
      </w:r>
    </w:p>
    <w:p w14:paraId="3AD8B7C2" w14:textId="77777777" w:rsidR="00587FF1" w:rsidRPr="00587FF1" w:rsidRDefault="00587FF1" w:rsidP="00587FF1">
      <w:r w:rsidRPr="00587FF1">
        <w:t>Across these engagements, the pattern is consistent:</w:t>
      </w:r>
    </w:p>
    <w:p w14:paraId="270E50D7" w14:textId="77777777" w:rsidR="00587FF1" w:rsidRPr="00587FF1" w:rsidRDefault="00587FF1" w:rsidP="00587FF1"/>
    <w:p w14:paraId="6B4006E5" w14:textId="77777777" w:rsidR="00587FF1" w:rsidRPr="00587FF1" w:rsidRDefault="00587FF1" w:rsidP="00587FF1">
      <w:r w:rsidRPr="00587FF1">
        <w:t>Organizations don’t struggle because of effort or capability.</w:t>
      </w:r>
    </w:p>
    <w:p w14:paraId="12556147" w14:textId="77777777" w:rsidR="00587FF1" w:rsidRPr="00587FF1" w:rsidRDefault="00587FF1" w:rsidP="00587FF1"/>
    <w:p w14:paraId="70818B6D" w14:textId="77777777" w:rsidR="00587FF1" w:rsidRPr="00587FF1" w:rsidRDefault="00587FF1" w:rsidP="00587FF1">
      <w:r w:rsidRPr="00587FF1">
        <w:t xml:space="preserve">They struggle because leadership is not aligned on what matters enough </w:t>
      </w:r>
    </w:p>
    <w:p w14:paraId="34CEBC00" w14:textId="77777777" w:rsidR="00587FF1" w:rsidRPr="00587FF1" w:rsidRDefault="00587FF1" w:rsidP="00587FF1">
      <w:r w:rsidRPr="00587FF1">
        <w:t>to sustain execution at scale.</w:t>
      </w:r>
    </w:p>
    <w:p w14:paraId="7A0F18F3" w14:textId="77777777" w:rsidR="00587FF1" w:rsidRPr="00587FF1" w:rsidRDefault="00587FF1" w:rsidP="00587FF1">
      <w:r w:rsidRPr="00587FF1">
        <w:t>Show more lines</w:t>
      </w:r>
    </w:p>
    <w:p w14:paraId="0A87DA02" w14:textId="77777777" w:rsidR="00587FF1" w:rsidRPr="00C1299F" w:rsidRDefault="00587FF1" w:rsidP="00C1299F"/>
    <w:p w14:paraId="3F477BE3" w14:textId="77777777" w:rsidR="00C1299F" w:rsidRPr="00FF70A4" w:rsidRDefault="00C1299F" w:rsidP="00FF70A4"/>
    <w:p w14:paraId="61949B31" w14:textId="77777777" w:rsidR="00FF70A4" w:rsidRPr="00FF70A4" w:rsidRDefault="00000000" w:rsidP="00FF70A4">
      <w:r>
        <w:pict w14:anchorId="2B4AE7C7">
          <v:rect id="_x0000_i1032" style="width:0;height:1.5pt" o:hralign="center" o:hrstd="t" o:hr="t" fillcolor="#a0a0a0" stroked="f"/>
        </w:pict>
      </w:r>
    </w:p>
    <w:p w14:paraId="1D1288E2" w14:textId="77777777" w:rsidR="00FF70A4" w:rsidRPr="00FF70A4" w:rsidRDefault="00FF70A4" w:rsidP="00FF70A4">
      <w:pPr>
        <w:rPr>
          <w:b/>
          <w:bCs/>
        </w:rPr>
      </w:pPr>
      <w:r w:rsidRPr="00FF70A4">
        <w:rPr>
          <w:rFonts w:ascii="Segoe UI Emoji" w:hAnsi="Segoe UI Emoji" w:cs="Segoe UI Emoji"/>
          <w:b/>
          <w:bCs/>
        </w:rPr>
        <w:t>🔷</w:t>
      </w:r>
      <w:r w:rsidRPr="00FF70A4">
        <w:rPr>
          <w:b/>
          <w:bCs/>
        </w:rPr>
        <w:t xml:space="preserve"> TRANSITION</w:t>
      </w:r>
    </w:p>
    <w:p w14:paraId="6B1A1706" w14:textId="77777777" w:rsidR="00FF70A4" w:rsidRPr="00FF70A4" w:rsidRDefault="00FF70A4" w:rsidP="00FF70A4">
      <w:r w:rsidRPr="00FF70A4">
        <w:t>Plain Text</w:t>
      </w:r>
    </w:p>
    <w:p w14:paraId="62F2219C" w14:textId="77777777" w:rsidR="00FF70A4" w:rsidRPr="00FF70A4" w:rsidRDefault="00FF70A4" w:rsidP="00FF70A4">
      <w:r w:rsidRPr="00FF70A4">
        <w:t>These outcomes are not driven by more effort.</w:t>
      </w:r>
    </w:p>
    <w:p w14:paraId="7E00552E" w14:textId="77777777" w:rsidR="00FF70A4" w:rsidRPr="00FF70A4" w:rsidRDefault="00FF70A4" w:rsidP="00FF70A4"/>
    <w:p w14:paraId="6DD0BB0C" w14:textId="77777777" w:rsidR="00FF70A4" w:rsidRPr="00FF70A4" w:rsidRDefault="00FF70A4" w:rsidP="00FF70A4">
      <w:r w:rsidRPr="00FF70A4">
        <w:t>They come from aligning leadership around what actually matters.</w:t>
      </w:r>
    </w:p>
    <w:p w14:paraId="7BA4A694" w14:textId="77777777" w:rsidR="00FF70A4" w:rsidRPr="00FF70A4" w:rsidRDefault="00FF70A4" w:rsidP="00FF70A4"/>
    <w:p w14:paraId="76977944" w14:textId="77777777" w:rsidR="00FF70A4" w:rsidRPr="00FF70A4" w:rsidRDefault="00FF70A4" w:rsidP="00FF70A4">
      <w:r w:rsidRPr="00FF70A4">
        <w:t>Show more lines</w:t>
      </w:r>
    </w:p>
    <w:p w14:paraId="2C142F7F" w14:textId="77777777" w:rsidR="00FF70A4" w:rsidRPr="00FF70A4" w:rsidRDefault="00000000" w:rsidP="00FF70A4">
      <w:r>
        <w:pict w14:anchorId="73AA7988">
          <v:rect id="_x0000_i1033" style="width:0;height:1.5pt" o:hralign="center" o:hrstd="t" o:hr="t" fillcolor="#a0a0a0" stroked="f"/>
        </w:pict>
      </w:r>
    </w:p>
    <w:p w14:paraId="1D6EF67A" w14:textId="77777777" w:rsidR="00FF70A4" w:rsidRPr="00FF70A4" w:rsidRDefault="00FF70A4" w:rsidP="00FF70A4">
      <w:pPr>
        <w:rPr>
          <w:b/>
          <w:bCs/>
        </w:rPr>
      </w:pPr>
      <w:r w:rsidRPr="00FF70A4">
        <w:rPr>
          <w:rFonts w:ascii="Segoe UI Emoji" w:hAnsi="Segoe UI Emoji" w:cs="Segoe UI Emoji"/>
          <w:b/>
          <w:bCs/>
        </w:rPr>
        <w:t>🔷</w:t>
      </w:r>
      <w:r w:rsidRPr="00FF70A4">
        <w:rPr>
          <w:b/>
          <w:bCs/>
        </w:rPr>
        <w:t xml:space="preserve"> CTA</w:t>
      </w:r>
    </w:p>
    <w:p w14:paraId="44F269E8" w14:textId="77777777" w:rsidR="00FF70A4" w:rsidRPr="00FF70A4" w:rsidRDefault="00FF70A4" w:rsidP="00FF70A4">
      <w:r w:rsidRPr="00FF70A4">
        <w:t>Plain Text</w:t>
      </w:r>
    </w:p>
    <w:p w14:paraId="22D5BCFA" w14:textId="77777777" w:rsidR="00FF70A4" w:rsidRDefault="00FF70A4" w:rsidP="00FF70A4">
      <w:r w:rsidRPr="00FF70A4">
        <w:t>Book the Sprint</w:t>
      </w:r>
    </w:p>
    <w:p w14:paraId="62950D1F" w14:textId="77777777" w:rsidR="00A20627" w:rsidRDefault="00A20627" w:rsidP="00FF70A4"/>
    <w:p w14:paraId="392C2E09" w14:textId="77777777" w:rsidR="00A20627" w:rsidRPr="00A20627" w:rsidRDefault="00A20627" w:rsidP="00A20627">
      <w:pPr>
        <w:rPr>
          <w:b/>
          <w:bCs/>
        </w:rPr>
      </w:pPr>
      <w:r w:rsidRPr="00A20627">
        <w:rPr>
          <w:b/>
          <w:bCs/>
        </w:rPr>
        <w:t>FIT SECTION (COPY-READY)</w:t>
      </w:r>
    </w:p>
    <w:p w14:paraId="6EEEE150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HEADLINE</w:t>
      </w:r>
    </w:p>
    <w:p w14:paraId="5D46B64B" w14:textId="77777777" w:rsidR="00A20627" w:rsidRPr="00A20627" w:rsidRDefault="00A20627" w:rsidP="00A20627">
      <w:r w:rsidRPr="00A20627">
        <w:t>Plain Text</w:t>
      </w:r>
    </w:p>
    <w:p w14:paraId="7CCC3B60" w14:textId="77777777" w:rsidR="00A20627" w:rsidRPr="00A20627" w:rsidRDefault="00A20627" w:rsidP="00A20627">
      <w:r w:rsidRPr="00A20627">
        <w:t>This works best under specific conditions.</w:t>
      </w:r>
    </w:p>
    <w:p w14:paraId="420ED3CD" w14:textId="77777777" w:rsidR="00A20627" w:rsidRPr="00A20627" w:rsidRDefault="00A20627" w:rsidP="00A20627"/>
    <w:p w14:paraId="4DE0381D" w14:textId="77777777" w:rsidR="00A20627" w:rsidRPr="00A20627" w:rsidRDefault="00A20627" w:rsidP="00A20627">
      <w:r w:rsidRPr="00A20627">
        <w:t>Show more lines</w:t>
      </w:r>
    </w:p>
    <w:p w14:paraId="2DD585CE" w14:textId="77777777" w:rsidR="00A20627" w:rsidRPr="00A20627" w:rsidRDefault="00000000" w:rsidP="00A20627">
      <w:r>
        <w:pict w14:anchorId="3C16E92D">
          <v:rect id="_x0000_i1034" style="width:0;height:1.5pt" o:hralign="center" o:hrstd="t" o:hr="t" fillcolor="#a0a0a0" stroked="f"/>
        </w:pict>
      </w:r>
    </w:p>
    <w:p w14:paraId="737AFE6F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SUBHEAD (analytical, calm authority)</w:t>
      </w:r>
    </w:p>
    <w:p w14:paraId="507FD6EB" w14:textId="77777777" w:rsidR="00A20627" w:rsidRPr="00A20627" w:rsidRDefault="00A20627" w:rsidP="00A20627">
      <w:r w:rsidRPr="00A20627">
        <w:t>Plain Text</w:t>
      </w:r>
    </w:p>
    <w:p w14:paraId="5364D31B" w14:textId="77777777" w:rsidR="00A20627" w:rsidRPr="00A20627" w:rsidRDefault="00A20627" w:rsidP="00A20627">
      <w:r w:rsidRPr="00A20627">
        <w:t>The Sprint is designed for leadership teams operating at a level of complexity</w:t>
      </w:r>
    </w:p>
    <w:p w14:paraId="5E039590" w14:textId="77777777" w:rsidR="00A20627" w:rsidRPr="00A20627" w:rsidRDefault="00A20627" w:rsidP="00A20627">
      <w:r w:rsidRPr="00A20627">
        <w:t>where alignment matters more than effort.</w:t>
      </w:r>
    </w:p>
    <w:p w14:paraId="4A8D9E96" w14:textId="77777777" w:rsidR="00A20627" w:rsidRPr="00A20627" w:rsidRDefault="00A20627" w:rsidP="00A20627"/>
    <w:p w14:paraId="3609C233" w14:textId="77777777" w:rsidR="00A20627" w:rsidRPr="00A20627" w:rsidRDefault="00A20627" w:rsidP="00A20627">
      <w:r w:rsidRPr="00A20627">
        <w:t>It is most effective when the challenge is not capability—but clarity.</w:t>
      </w:r>
    </w:p>
    <w:p w14:paraId="2F6BF2F9" w14:textId="77777777" w:rsidR="00A20627" w:rsidRPr="00A20627" w:rsidRDefault="00A20627" w:rsidP="00A20627">
      <w:r w:rsidRPr="00A20627">
        <w:t>Show more lines</w:t>
      </w:r>
    </w:p>
    <w:p w14:paraId="5B550921" w14:textId="77777777" w:rsidR="00A20627" w:rsidRPr="00A20627" w:rsidRDefault="00000000" w:rsidP="00A20627">
      <w:r>
        <w:pict w14:anchorId="55FC26EF">
          <v:rect id="_x0000_i1035" style="width:0;height:1.5pt" o:hralign="center" o:hrstd="t" o:hr="t" fillcolor="#a0a0a0" stroked="f"/>
        </w:pict>
      </w:r>
    </w:p>
    <w:p w14:paraId="684C2C8C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PRIMARY DIAGNOSTIC (CORE OF SECTION)</w:t>
      </w:r>
    </w:p>
    <w:p w14:paraId="4D55F6D6" w14:textId="77777777" w:rsidR="00A20627" w:rsidRPr="00A20627" w:rsidRDefault="00A20627" w:rsidP="00A20627">
      <w:r w:rsidRPr="00A20627">
        <w:t>Plain Text</w:t>
      </w:r>
    </w:p>
    <w:p w14:paraId="75EB52DF" w14:textId="77777777" w:rsidR="00A20627" w:rsidRPr="00A20627" w:rsidRDefault="00A20627" w:rsidP="00A20627">
      <w:r w:rsidRPr="00A20627">
        <w:t>The Sprint tends to be most valuable when:</w:t>
      </w:r>
    </w:p>
    <w:p w14:paraId="5FD71AC3" w14:textId="77777777" w:rsidR="00A20627" w:rsidRPr="00A20627" w:rsidRDefault="00A20627" w:rsidP="00A20627"/>
    <w:p w14:paraId="5A2A9E74" w14:textId="77777777" w:rsidR="00A20627" w:rsidRPr="00A20627" w:rsidRDefault="00A20627" w:rsidP="00A20627">
      <w:r w:rsidRPr="00A20627">
        <w:t xml:space="preserve">- Execution feels slower than it should, despite strong teams and clear effort </w:t>
      </w:r>
    </w:p>
    <w:p w14:paraId="300DAC65" w14:textId="77777777" w:rsidR="00A20627" w:rsidRPr="00A20627" w:rsidRDefault="00A20627" w:rsidP="00A20627">
      <w:r w:rsidRPr="00A20627">
        <w:t xml:space="preserve">- Strategic priorities exist, but do not consistently drive decisions </w:t>
      </w:r>
    </w:p>
    <w:p w14:paraId="179B79E2" w14:textId="77777777" w:rsidR="00A20627" w:rsidRPr="00A20627" w:rsidRDefault="00A20627" w:rsidP="00A20627">
      <w:r w:rsidRPr="00A20627">
        <w:t xml:space="preserve">- Leadership alignment varies by topic, function, or initiative </w:t>
      </w:r>
    </w:p>
    <w:p w14:paraId="429F88C0" w14:textId="77777777" w:rsidR="00A20627" w:rsidRPr="00A20627" w:rsidRDefault="00A20627" w:rsidP="00A20627">
      <w:r w:rsidRPr="00A20627">
        <w:t xml:space="preserve">- AI is being explored or implemented, but outcomes remain uneven or unclear </w:t>
      </w:r>
    </w:p>
    <w:p w14:paraId="7D4E09AF" w14:textId="77777777" w:rsidR="00A20627" w:rsidRPr="00A20627" w:rsidRDefault="00A20627" w:rsidP="00A20627">
      <w:r w:rsidRPr="00A20627">
        <w:t xml:space="preserve">- Growth has introduced complexity that current operating models were not designed to handle </w:t>
      </w:r>
    </w:p>
    <w:p w14:paraId="35D679E8" w14:textId="77777777" w:rsidR="00A20627" w:rsidRPr="00A20627" w:rsidRDefault="00A20627" w:rsidP="00A20627">
      <w:r w:rsidRPr="00A20627">
        <w:t xml:space="preserve">- There is a persistent sense that “something is off,” even if performance is still strong </w:t>
      </w:r>
    </w:p>
    <w:p w14:paraId="000F9286" w14:textId="77777777" w:rsidR="00A20627" w:rsidRPr="00A20627" w:rsidRDefault="00A20627" w:rsidP="00A20627">
      <w:r w:rsidRPr="00A20627">
        <w:t>Show more lines</w:t>
      </w:r>
    </w:p>
    <w:p w14:paraId="7074DEF7" w14:textId="77777777" w:rsidR="00A20627" w:rsidRPr="00A20627" w:rsidRDefault="00000000" w:rsidP="00A20627">
      <w:r>
        <w:pict w14:anchorId="456E7285">
          <v:rect id="_x0000_i1036" style="width:0;height:1.5pt" o:hralign="center" o:hrstd="t" o:hr="t" fillcolor="#a0a0a0" stroked="f"/>
        </w:pict>
      </w:r>
    </w:p>
    <w:p w14:paraId="4E9AA417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SECONDARY PATTERN (elevates sophistication)</w:t>
      </w:r>
    </w:p>
    <w:p w14:paraId="1D95DF4C" w14:textId="77777777" w:rsidR="00A20627" w:rsidRPr="00A20627" w:rsidRDefault="00A20627" w:rsidP="00A20627">
      <w:r w:rsidRPr="00A20627">
        <w:t>Plain Text</w:t>
      </w:r>
    </w:p>
    <w:p w14:paraId="19A43164" w14:textId="77777777" w:rsidR="00A20627" w:rsidRPr="00A20627" w:rsidRDefault="00A20627" w:rsidP="00A20627">
      <w:r w:rsidRPr="00A20627">
        <w:t>In these situations, the issue is rarely a lack of activity.</w:t>
      </w:r>
    </w:p>
    <w:p w14:paraId="4B078771" w14:textId="77777777" w:rsidR="00A20627" w:rsidRPr="00A20627" w:rsidRDefault="00A20627" w:rsidP="00A20627"/>
    <w:p w14:paraId="7AE3EA24" w14:textId="77777777" w:rsidR="00A20627" w:rsidRPr="00A20627" w:rsidRDefault="00A20627" w:rsidP="00A20627">
      <w:r w:rsidRPr="00A20627">
        <w:t>It is a lack of shared clarity on what matters most—and how decisions connect to that clarity.</w:t>
      </w:r>
    </w:p>
    <w:p w14:paraId="3332D214" w14:textId="77777777" w:rsidR="00A20627" w:rsidRDefault="00A20627" w:rsidP="00FF70A4"/>
    <w:p w14:paraId="23564BC1" w14:textId="77777777" w:rsidR="00A20627" w:rsidRPr="00A20627" w:rsidRDefault="00000000" w:rsidP="00A20627">
      <w:r>
        <w:pict w14:anchorId="7CB295C2">
          <v:rect id="_x0000_i1037" style="width:0;height:1.5pt" o:hralign="center" o:hrstd="t" o:hr="t" fillcolor="#a0a0a0" stroked="f"/>
        </w:pict>
      </w:r>
    </w:p>
    <w:p w14:paraId="40A50062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LIGHT CONTRAST (subtle exclusion, no arrogance)</w:t>
      </w:r>
    </w:p>
    <w:p w14:paraId="150C7E34" w14:textId="77777777" w:rsidR="00A20627" w:rsidRPr="00A20627" w:rsidRDefault="00A20627" w:rsidP="00A20627">
      <w:r w:rsidRPr="00A20627">
        <w:t>Plain Text</w:t>
      </w:r>
    </w:p>
    <w:p w14:paraId="1B525920" w14:textId="77777777" w:rsidR="00A20627" w:rsidRPr="00A20627" w:rsidRDefault="00A20627" w:rsidP="00A20627">
      <w:r w:rsidRPr="00A20627">
        <w:t>This is likely not the right fit when:</w:t>
      </w:r>
    </w:p>
    <w:p w14:paraId="4131D7FF" w14:textId="77777777" w:rsidR="00A20627" w:rsidRPr="00A20627" w:rsidRDefault="00A20627" w:rsidP="00A20627"/>
    <w:p w14:paraId="30383465" w14:textId="77777777" w:rsidR="00A20627" w:rsidRPr="00A20627" w:rsidRDefault="00A20627" w:rsidP="00A20627">
      <w:r w:rsidRPr="00A20627">
        <w:t xml:space="preserve">- The primary need is implementation support rather than strategic alignment </w:t>
      </w:r>
    </w:p>
    <w:p w14:paraId="773EC999" w14:textId="77777777" w:rsidR="00A20627" w:rsidRDefault="00A20627" w:rsidP="00A20627">
      <w:r w:rsidRPr="00A20627">
        <w:t>- Leadership alignment is not accessible</w:t>
      </w:r>
    </w:p>
    <w:p w14:paraId="0171E2FF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CLOSING (bridges to CTA)</w:t>
      </w:r>
    </w:p>
    <w:p w14:paraId="091DF548" w14:textId="77777777" w:rsidR="00A20627" w:rsidRPr="00A20627" w:rsidRDefault="00A20627" w:rsidP="00A20627">
      <w:r w:rsidRPr="00A20627">
        <w:t>Plain Text</w:t>
      </w:r>
    </w:p>
    <w:p w14:paraId="5D5777D0" w14:textId="77777777" w:rsidR="00A20627" w:rsidRPr="00A20627" w:rsidRDefault="00A20627" w:rsidP="00A20627">
      <w:r w:rsidRPr="00A20627">
        <w:t>When these conditions are present, clarity becomes the constraint.</w:t>
      </w:r>
    </w:p>
    <w:p w14:paraId="7F9C55CA" w14:textId="77777777" w:rsidR="00A20627" w:rsidRPr="00A20627" w:rsidRDefault="00A20627" w:rsidP="00A20627"/>
    <w:p w14:paraId="2B942C35" w14:textId="77777777" w:rsidR="00A20627" w:rsidRPr="00A20627" w:rsidRDefault="00A20627" w:rsidP="00A20627">
      <w:r w:rsidRPr="00A20627">
        <w:t>And once clarity is established, execution tends to follow.</w:t>
      </w:r>
    </w:p>
    <w:p w14:paraId="17C17FAC" w14:textId="77777777" w:rsidR="00A20627" w:rsidRPr="00A20627" w:rsidRDefault="00000000" w:rsidP="00A20627">
      <w:r>
        <w:pict w14:anchorId="2E4AAA3E">
          <v:rect id="_x0000_i1038" style="width:0;height:1.5pt" o:hralign="center" o:hrstd="t" o:hr="t" fillcolor="#a0a0a0" stroked="f"/>
        </w:pict>
      </w:r>
    </w:p>
    <w:p w14:paraId="754BA20D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CTA</w:t>
      </w:r>
    </w:p>
    <w:p w14:paraId="7194D23E" w14:textId="77777777" w:rsidR="00A20627" w:rsidRPr="00A20627" w:rsidRDefault="00A20627" w:rsidP="00A20627">
      <w:r w:rsidRPr="00A20627">
        <w:t>Plain Text</w:t>
      </w:r>
    </w:p>
    <w:p w14:paraId="755288BC" w14:textId="77777777" w:rsidR="00A20627" w:rsidRDefault="00A20627" w:rsidP="00A20627">
      <w:r w:rsidRPr="00A20627">
        <w:t>Book the Sprint</w:t>
      </w:r>
    </w:p>
    <w:p w14:paraId="1786A6F9" w14:textId="77777777" w:rsidR="00A20627" w:rsidRDefault="00A20627" w:rsidP="00A20627"/>
    <w:p w14:paraId="24C3679C" w14:textId="744E42DF" w:rsidR="00A20627" w:rsidRDefault="00A20627" w:rsidP="00A20627">
      <w:pPr>
        <w:pStyle w:val="Heading2"/>
      </w:pPr>
      <w:r>
        <w:t>Fit</w:t>
      </w:r>
    </w:p>
    <w:p w14:paraId="7EDAF802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HEADLINE</w:t>
      </w:r>
    </w:p>
    <w:p w14:paraId="3169647B" w14:textId="77777777" w:rsidR="00A20627" w:rsidRPr="00A20627" w:rsidRDefault="00A20627" w:rsidP="00A20627">
      <w:r w:rsidRPr="00A20627">
        <w:t>Plain Text</w:t>
      </w:r>
    </w:p>
    <w:p w14:paraId="334090FC" w14:textId="77777777" w:rsidR="00A20627" w:rsidRPr="00A20627" w:rsidRDefault="00A20627" w:rsidP="00A20627">
      <w:r w:rsidRPr="00A20627">
        <w:t>This work requires a certain level of readines</w:t>
      </w:r>
    </w:p>
    <w:p w14:paraId="39F657B5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SUBHEAD</w:t>
      </w:r>
    </w:p>
    <w:p w14:paraId="3A8F8F33" w14:textId="77777777" w:rsidR="00A20627" w:rsidRPr="00A20627" w:rsidRDefault="00A20627" w:rsidP="00A20627">
      <w:r w:rsidRPr="00A20627">
        <w:t>Plain Text</w:t>
      </w:r>
    </w:p>
    <w:p w14:paraId="30756634" w14:textId="77777777" w:rsidR="00A20627" w:rsidRPr="00A20627" w:rsidRDefault="00A20627" w:rsidP="00A20627">
      <w:r w:rsidRPr="00A20627">
        <w:t>The Sprint is most effective when leadership teams are ready to step back,</w:t>
      </w:r>
    </w:p>
    <w:p w14:paraId="22DEA818" w14:textId="77777777" w:rsidR="00A20627" w:rsidRPr="00A20627" w:rsidRDefault="00A20627" w:rsidP="00A20627">
      <w:r w:rsidRPr="00A20627">
        <w:t>align on what matters, and make decisions that will shape how the organization operates.</w:t>
      </w:r>
    </w:p>
    <w:p w14:paraId="7A53E5A9" w14:textId="77777777" w:rsidR="00A20627" w:rsidRPr="00A20627" w:rsidRDefault="00A20627" w:rsidP="00A20627">
      <w:r w:rsidRPr="00A20627">
        <w:rPr>
          <w:rFonts w:ascii="Segoe UI Emoji" w:hAnsi="Segoe UI Emoji" w:cs="Segoe UI Emoji"/>
        </w:rPr>
        <w:t>🔷</w:t>
      </w:r>
      <w:r w:rsidRPr="00A20627">
        <w:t xml:space="preserve"> PRIMARY CONDITIONS (same structure, slight tone shift)</w:t>
      </w:r>
    </w:p>
    <w:p w14:paraId="0EF35B41" w14:textId="77777777" w:rsidR="00A20627" w:rsidRPr="00A20627" w:rsidRDefault="00A20627" w:rsidP="00A20627">
      <w:r w:rsidRPr="00A20627">
        <w:t>The Sprint tends to create the most value when:</w:t>
      </w:r>
    </w:p>
    <w:p w14:paraId="29007CF2" w14:textId="77777777" w:rsidR="00A20627" w:rsidRPr="00A20627" w:rsidRDefault="00A20627" w:rsidP="00A20627"/>
    <w:p w14:paraId="12C60976" w14:textId="77777777" w:rsidR="00A20627" w:rsidRPr="00A20627" w:rsidRDefault="00A20627" w:rsidP="00A20627">
      <w:r w:rsidRPr="00A20627">
        <w:t xml:space="preserve">- The leadership team recognizes that something is not working as it should—even if performance is still strong  </w:t>
      </w:r>
    </w:p>
    <w:p w14:paraId="5265BA86" w14:textId="77777777" w:rsidR="00A20627" w:rsidRPr="00A20627" w:rsidRDefault="00A20627" w:rsidP="00A20627">
      <w:r w:rsidRPr="00A20627">
        <w:t xml:space="preserve">- There is openness to rethinking how decisions are made and how priorities are set  </w:t>
      </w:r>
    </w:p>
    <w:p w14:paraId="23B18B89" w14:textId="77777777" w:rsidR="00A20627" w:rsidRPr="00A20627" w:rsidRDefault="00A20627" w:rsidP="00A20627">
      <w:r w:rsidRPr="00A20627">
        <w:t xml:space="preserve">- Strategic direction matters more than short-term activity  </w:t>
      </w:r>
    </w:p>
    <w:p w14:paraId="6D42CCFA" w14:textId="77777777" w:rsidR="00A20627" w:rsidRPr="00A20627" w:rsidRDefault="00A20627" w:rsidP="00A20627">
      <w:r w:rsidRPr="00A20627">
        <w:t xml:space="preserve">- AI is seen as an opportunity—but not yet fully understood at a leadership level  </w:t>
      </w:r>
    </w:p>
    <w:p w14:paraId="36BE743A" w14:textId="77777777" w:rsidR="00A20627" w:rsidRPr="00A20627" w:rsidRDefault="00A20627" w:rsidP="00A20627">
      <w:r w:rsidRPr="00A20627">
        <w:t xml:space="preserve">- Growth or change has introduced complexity that requires a more intentional operating model  </w:t>
      </w:r>
    </w:p>
    <w:p w14:paraId="437DB401" w14:textId="77777777" w:rsidR="00A20627" w:rsidRPr="00A20627" w:rsidRDefault="00A20627" w:rsidP="00A20627">
      <w:r w:rsidRPr="00A20627">
        <w:t>``</w:t>
      </w:r>
    </w:p>
    <w:p w14:paraId="6FF2F67F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THE KEY LINE (THIS IS WHAT INTRODUCES OPTION A ENERGY)</w:t>
      </w:r>
    </w:p>
    <w:p w14:paraId="56E75BFF" w14:textId="77777777" w:rsidR="00A20627" w:rsidRPr="00A20627" w:rsidRDefault="00A20627" w:rsidP="00A20627">
      <w:r w:rsidRPr="00A20627">
        <w:t>Plain Text</w:t>
      </w:r>
    </w:p>
    <w:p w14:paraId="04C13B34" w14:textId="77777777" w:rsidR="00A20627" w:rsidRPr="00A20627" w:rsidRDefault="00A20627" w:rsidP="00A20627">
      <w:r w:rsidRPr="00A20627">
        <w:t>This work requires leadership engagement.</w:t>
      </w:r>
    </w:p>
    <w:p w14:paraId="0408ED25" w14:textId="77777777" w:rsidR="00A20627" w:rsidRPr="00A20627" w:rsidRDefault="00A20627" w:rsidP="00A20627"/>
    <w:p w14:paraId="657E6135" w14:textId="77777777" w:rsidR="00A20627" w:rsidRPr="00A20627" w:rsidRDefault="00A20627" w:rsidP="00A20627">
      <w:r w:rsidRPr="00A20627">
        <w:t xml:space="preserve">It is not something that can be delegated </w:t>
      </w:r>
    </w:p>
    <w:p w14:paraId="3BD09768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LIGHT EXCLUSION (HUMAN, NOT HARSH)</w:t>
      </w:r>
    </w:p>
    <w:p w14:paraId="4C4D57A8" w14:textId="77777777" w:rsidR="00A20627" w:rsidRPr="00A20627" w:rsidRDefault="00A20627" w:rsidP="00A20627">
      <w:r w:rsidRPr="00A20627">
        <w:t>Plain Text</w:t>
      </w:r>
    </w:p>
    <w:p w14:paraId="4E28B0EE" w14:textId="77777777" w:rsidR="00A20627" w:rsidRPr="00A20627" w:rsidRDefault="00A20627" w:rsidP="00A20627">
      <w:r w:rsidRPr="00A20627">
        <w:t>The Sprint may not be the right fit when:</w:t>
      </w:r>
    </w:p>
    <w:p w14:paraId="0A187FB1" w14:textId="77777777" w:rsidR="00A20627" w:rsidRPr="00A20627" w:rsidRDefault="00A20627" w:rsidP="00A20627"/>
    <w:p w14:paraId="68E76BFC" w14:textId="77777777" w:rsidR="00A20627" w:rsidRPr="00A20627" w:rsidRDefault="00A20627" w:rsidP="00A20627">
      <w:r w:rsidRPr="00A20627">
        <w:t xml:space="preserve">- The focus is on immediate implementation rather than clarity and direction </w:t>
      </w:r>
    </w:p>
    <w:p w14:paraId="112695B7" w14:textId="77777777" w:rsidR="00A20627" w:rsidRPr="00A20627" w:rsidRDefault="00A20627" w:rsidP="00A20627">
      <w:r w:rsidRPr="00A20627">
        <w:t xml:space="preserve">- Leadership alignment is not accessible at this stage </w:t>
      </w:r>
    </w:p>
    <w:p w14:paraId="104A47EE" w14:textId="77777777" w:rsidR="00A20627" w:rsidRPr="00A20627" w:rsidRDefault="00A20627" w:rsidP="00A20627">
      <w:r w:rsidRPr="00A20627">
        <w:t>- The expectation is a predefined solut</w:t>
      </w:r>
    </w:p>
    <w:p w14:paraId="3098F36D" w14:textId="77777777" w:rsidR="00A20627" w:rsidRPr="00A20627" w:rsidRDefault="00A20627" w:rsidP="00A20627"/>
    <w:p w14:paraId="51B3ED61" w14:textId="77777777" w:rsidR="00A20627" w:rsidRPr="00A20627" w:rsidRDefault="00A20627" w:rsidP="00A20627"/>
    <w:p w14:paraId="2F51D2E5" w14:textId="77777777" w:rsidR="00A20627" w:rsidRDefault="00A20627" w:rsidP="00FF70A4"/>
    <w:p w14:paraId="73FC842A" w14:textId="77777777" w:rsidR="00A20627" w:rsidRPr="00A20627" w:rsidRDefault="00A20627" w:rsidP="00A20627">
      <w:pPr>
        <w:rPr>
          <w:b/>
          <w:bCs/>
        </w:rPr>
      </w:pPr>
      <w:r w:rsidRPr="00A20627">
        <w:rPr>
          <w:rFonts w:ascii="Segoe UI Emoji" w:hAnsi="Segoe UI Emoji" w:cs="Segoe UI Emoji"/>
          <w:b/>
          <w:bCs/>
        </w:rPr>
        <w:t>🔷</w:t>
      </w:r>
      <w:r w:rsidRPr="00A20627">
        <w:rPr>
          <w:b/>
          <w:bCs/>
        </w:rPr>
        <w:t xml:space="preserve"> HUMAN-CENTERED CLOSE (THIS IS WHAT SAVES IT)</w:t>
      </w:r>
    </w:p>
    <w:p w14:paraId="39672C6E" w14:textId="77777777" w:rsidR="00A20627" w:rsidRPr="00A20627" w:rsidRDefault="00A20627" w:rsidP="00A20627">
      <w:r w:rsidRPr="00A20627">
        <w:t>Plain Text</w:t>
      </w:r>
    </w:p>
    <w:p w14:paraId="46204476" w14:textId="77777777" w:rsidR="00A20627" w:rsidRPr="00A20627" w:rsidRDefault="00A20627" w:rsidP="00A20627">
      <w:r w:rsidRPr="00A20627">
        <w:t>If that’s not the right time, that’s okay.</w:t>
      </w:r>
    </w:p>
    <w:p w14:paraId="5EEF4E2A" w14:textId="77777777" w:rsidR="00A20627" w:rsidRPr="00A20627" w:rsidRDefault="00A20627" w:rsidP="00A20627"/>
    <w:p w14:paraId="1D967F4C" w14:textId="77777777" w:rsidR="00A20627" w:rsidRPr="00A20627" w:rsidRDefault="00A20627" w:rsidP="00A20627">
      <w:r w:rsidRPr="00A20627">
        <w:t>But when leadership is ready to define what matters—and align around it—</w:t>
      </w:r>
    </w:p>
    <w:p w14:paraId="319E3883" w14:textId="77777777" w:rsidR="00A20627" w:rsidRPr="00A20627" w:rsidRDefault="00A20627" w:rsidP="00A20627">
      <w:r w:rsidRPr="00A20627">
        <w:t>that’s where this work creates disproportionate impact.</w:t>
      </w:r>
    </w:p>
    <w:p w14:paraId="1DEAD262" w14:textId="77777777" w:rsidR="00A20627" w:rsidRPr="00A20627" w:rsidRDefault="00A20627" w:rsidP="00A20627">
      <w:r w:rsidRPr="00A20627">
        <w:t>``</w:t>
      </w:r>
    </w:p>
    <w:p w14:paraId="38702A5D" w14:textId="555AFAA5" w:rsidR="00A20627" w:rsidRDefault="00B443F7" w:rsidP="00B443F7">
      <w:pPr>
        <w:pStyle w:val="Heading2"/>
      </w:pPr>
      <w:r>
        <w:t xml:space="preserve">CTA/ Booking Section </w:t>
      </w:r>
    </w:p>
    <w:p w14:paraId="535278D8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HEADLINE</w:t>
      </w:r>
    </w:p>
    <w:p w14:paraId="1DF2D687" w14:textId="77777777" w:rsidR="00B443F7" w:rsidRPr="00B443F7" w:rsidRDefault="00B443F7" w:rsidP="00B443F7">
      <w:r w:rsidRPr="00B443F7">
        <w:t>Plain Text</w:t>
      </w:r>
    </w:p>
    <w:p w14:paraId="081CCDA4" w14:textId="3C536D47" w:rsidR="00B443F7" w:rsidRDefault="00B443F7" w:rsidP="00B443F7">
      <w:r w:rsidRPr="00B443F7">
        <w:t xml:space="preserve">If this resonates, the next </w:t>
      </w:r>
      <w:r>
        <w:t>step is straightforward</w:t>
      </w:r>
    </w:p>
    <w:p w14:paraId="6C62DCE0" w14:textId="77777777" w:rsidR="00B443F7" w:rsidRPr="00B443F7" w:rsidRDefault="00B443F7" w:rsidP="00B443F7">
      <w:r w:rsidRPr="00B443F7">
        <w:rPr>
          <w:rFonts w:ascii="Segoe UI Emoji" w:hAnsi="Segoe UI Emoji" w:cs="Segoe UI Emoji"/>
        </w:rPr>
        <w:t>🔷</w:t>
      </w:r>
      <w:r w:rsidRPr="00B443F7">
        <w:t xml:space="preserve"> SUBHEAD</w:t>
      </w:r>
    </w:p>
    <w:p w14:paraId="39ECBBD2" w14:textId="77777777" w:rsidR="00B443F7" w:rsidRPr="00B443F7" w:rsidRDefault="00B443F7" w:rsidP="00B443F7">
      <w:r w:rsidRPr="00B443F7">
        <w:t>The Sprint begins with a focused conversation to understand</w:t>
      </w:r>
    </w:p>
    <w:p w14:paraId="49EE3C08" w14:textId="77777777" w:rsidR="00B443F7" w:rsidRPr="00B443F7" w:rsidRDefault="00B443F7" w:rsidP="00B443F7">
      <w:r w:rsidRPr="00B443F7">
        <w:t>your current state, leadership context, and where alignment may be breaking down.</w:t>
      </w:r>
    </w:p>
    <w:p w14:paraId="5381E974" w14:textId="77777777" w:rsidR="00B443F7" w:rsidRPr="00B443F7" w:rsidRDefault="00B443F7" w:rsidP="00B443F7"/>
    <w:p w14:paraId="39E5EC38" w14:textId="77777777" w:rsidR="00B443F7" w:rsidRPr="00B443F7" w:rsidRDefault="00B443F7" w:rsidP="00B443F7">
      <w:r w:rsidRPr="00B443F7">
        <w:t>From there, we determine if the Sprint is the right intervention—and how it would create value in your specific situation.</w:t>
      </w:r>
    </w:p>
    <w:p w14:paraId="2F5321D9" w14:textId="77777777" w:rsidR="00B443F7" w:rsidRPr="00B443F7" w:rsidRDefault="00B443F7" w:rsidP="00B443F7">
      <w:r w:rsidRPr="00B443F7">
        <w:rPr>
          <w:rFonts w:ascii="Segoe UI Emoji" w:hAnsi="Segoe UI Emoji" w:cs="Segoe UI Emoji"/>
        </w:rPr>
        <w:t>🔷</w:t>
      </w:r>
      <w:r w:rsidRPr="00B443F7">
        <w:t xml:space="preserve"> WHAT TO EXPECT (THIS REDUCES FRICTION)</w:t>
      </w:r>
    </w:p>
    <w:p w14:paraId="61D32638" w14:textId="77777777" w:rsidR="00B443F7" w:rsidRPr="00B443F7" w:rsidRDefault="00B443F7" w:rsidP="00B443F7">
      <w:r w:rsidRPr="00B443F7">
        <w:t>What to expect:</w:t>
      </w:r>
    </w:p>
    <w:p w14:paraId="7C6E1A6A" w14:textId="77777777" w:rsidR="00B443F7" w:rsidRPr="00B443F7" w:rsidRDefault="00B443F7" w:rsidP="00B443F7"/>
    <w:p w14:paraId="26F8602D" w14:textId="77777777" w:rsidR="00B443F7" w:rsidRPr="00B443F7" w:rsidRDefault="00B443F7" w:rsidP="00B443F7">
      <w:r w:rsidRPr="00B443F7">
        <w:t xml:space="preserve">- A 30–45 minute working discussion with your leadership context in mind  </w:t>
      </w:r>
    </w:p>
    <w:p w14:paraId="218E6801" w14:textId="77777777" w:rsidR="00B443F7" w:rsidRPr="00B443F7" w:rsidRDefault="00B443F7" w:rsidP="00B443F7">
      <w:r w:rsidRPr="00B443F7">
        <w:t xml:space="preserve">- A clear perspective on where alignment may be limiting progress  </w:t>
      </w:r>
    </w:p>
    <w:p w14:paraId="6F38B70B" w14:textId="77777777" w:rsidR="00B443F7" w:rsidRPr="00B443F7" w:rsidRDefault="00B443F7" w:rsidP="00B443F7">
      <w:r w:rsidRPr="00B443F7">
        <w:t xml:space="preserve">- An initial view of how the Sprint would be structured for your organization  </w:t>
      </w:r>
    </w:p>
    <w:p w14:paraId="5F1538B5" w14:textId="77777777" w:rsidR="00B443F7" w:rsidRPr="00B443F7" w:rsidRDefault="00B443F7" w:rsidP="00B443F7">
      <w:r w:rsidRPr="00B443F7">
        <w:rPr>
          <w:rFonts w:ascii="Segoe UI Emoji" w:hAnsi="Segoe UI Emoji" w:cs="Segoe UI Emoji"/>
        </w:rPr>
        <w:t>🔷</w:t>
      </w:r>
      <w:r w:rsidRPr="00B443F7">
        <w:t xml:space="preserve"> THE DECISION LINE (THIS IS YOUR OPTION A ENERGY)</w:t>
      </w:r>
    </w:p>
    <w:p w14:paraId="28EDC70A" w14:textId="77777777" w:rsidR="00B443F7" w:rsidRPr="00B443F7" w:rsidRDefault="00B443F7" w:rsidP="00B443F7">
      <w:r w:rsidRPr="00B443F7">
        <w:t>This is not a generic discovery call.</w:t>
      </w:r>
    </w:p>
    <w:p w14:paraId="44F99317" w14:textId="77777777" w:rsidR="00B443F7" w:rsidRPr="00B443F7" w:rsidRDefault="00B443F7" w:rsidP="00B443F7"/>
    <w:p w14:paraId="358CA5A2" w14:textId="77777777" w:rsidR="00B443F7" w:rsidRPr="00B443F7" w:rsidRDefault="00B443F7" w:rsidP="00B443F7">
      <w:r w:rsidRPr="00B443F7">
        <w:t>It is a focused, high-value conversation designed to determine</w:t>
      </w:r>
    </w:p>
    <w:p w14:paraId="6FBB0E3E" w14:textId="77777777" w:rsidR="00B443F7" w:rsidRPr="00B443F7" w:rsidRDefault="00B443F7" w:rsidP="00B443F7">
      <w:r w:rsidRPr="00B443F7">
        <w:t>whether this work is worth doing—and what it would look like if it is.</w:t>
      </w:r>
    </w:p>
    <w:p w14:paraId="33ECD110" w14:textId="77777777" w:rsidR="00B443F7" w:rsidRPr="00B443F7" w:rsidRDefault="00B443F7" w:rsidP="00B443F7">
      <w:r w:rsidRPr="00B443F7">
        <w:rPr>
          <w:rFonts w:ascii="Segoe UI Emoji" w:hAnsi="Segoe UI Emoji" w:cs="Segoe UI Emoji"/>
        </w:rPr>
        <w:t>🔷</w:t>
      </w:r>
      <w:r w:rsidRPr="00B443F7">
        <w:t xml:space="preserve"> HUMAN CLOSE (THIS PRESERVES YOUR BRAND)</w:t>
      </w:r>
    </w:p>
    <w:p w14:paraId="65791EF5" w14:textId="77777777" w:rsidR="00B443F7" w:rsidRPr="00B443F7" w:rsidRDefault="00B443F7" w:rsidP="00B443F7">
      <w:r w:rsidRPr="00B443F7">
        <w:t>If now is not the right time, that’s fine.</w:t>
      </w:r>
    </w:p>
    <w:p w14:paraId="72A58B4C" w14:textId="77777777" w:rsidR="00B443F7" w:rsidRPr="00B443F7" w:rsidRDefault="00B443F7" w:rsidP="00B443F7"/>
    <w:p w14:paraId="53DDCAD5" w14:textId="77777777" w:rsidR="00B443F7" w:rsidRPr="00B443F7" w:rsidRDefault="00B443F7" w:rsidP="00B443F7">
      <w:r w:rsidRPr="00B443F7">
        <w:t>But if you are at a point where clarity matters more than activity,</w:t>
      </w:r>
    </w:p>
    <w:p w14:paraId="7EBB40B1" w14:textId="77777777" w:rsidR="00B443F7" w:rsidRPr="00B443F7" w:rsidRDefault="00B443F7" w:rsidP="00B443F7">
      <w:r w:rsidRPr="00B443F7">
        <w:t>this is the right place to start.</w:t>
      </w:r>
    </w:p>
    <w:p w14:paraId="001CD989" w14:textId="77777777" w:rsidR="00B443F7" w:rsidRDefault="00B443F7" w:rsidP="00B443F7"/>
    <w:p w14:paraId="52B1F5DE" w14:textId="77777777" w:rsidR="00B443F7" w:rsidRPr="00B443F7" w:rsidRDefault="00B443F7" w:rsidP="00B443F7">
      <w:r w:rsidRPr="00B443F7">
        <w:rPr>
          <w:rFonts w:ascii="Segoe UI Emoji" w:hAnsi="Segoe UI Emoji" w:cs="Segoe UI Emoji"/>
        </w:rPr>
        <w:t>🔷</w:t>
      </w:r>
      <w:r w:rsidRPr="00B443F7">
        <w:t xml:space="preserve"> CTA BUTTON</w:t>
      </w:r>
    </w:p>
    <w:p w14:paraId="46DE6891" w14:textId="77777777" w:rsidR="00B443F7" w:rsidRPr="00B443F7" w:rsidRDefault="00B443F7" w:rsidP="00B443F7">
      <w:r w:rsidRPr="00B443F7">
        <w:t>Schedule the conversation</w:t>
      </w:r>
    </w:p>
    <w:p w14:paraId="5D5E6847" w14:textId="77777777" w:rsidR="00B443F7" w:rsidRPr="00B443F7" w:rsidRDefault="00B443F7" w:rsidP="00B443F7">
      <w:r w:rsidRPr="00B443F7">
        <w:t>``</w:t>
      </w:r>
    </w:p>
    <w:p w14:paraId="4BD19768" w14:textId="77777777" w:rsidR="00B443F7" w:rsidRPr="00B443F7" w:rsidRDefault="00B443F7" w:rsidP="00B443F7">
      <w:r w:rsidRPr="00B443F7">
        <w:rPr>
          <w:rFonts w:ascii="Segoe UI Emoji" w:hAnsi="Segoe UI Emoji" w:cs="Segoe UI Emoji"/>
        </w:rPr>
        <w:t>🔷</w:t>
      </w:r>
      <w:r w:rsidRPr="00B443F7">
        <w:t xml:space="preserve"> SECONDARY CTA (OPTIONAL, VERY STRATEGIC)</w:t>
      </w:r>
    </w:p>
    <w:p w14:paraId="7D65B60E" w14:textId="77777777" w:rsidR="00B443F7" w:rsidRPr="00B443F7" w:rsidRDefault="00B443F7" w:rsidP="00B443F7">
      <w:r w:rsidRPr="00B443F7">
        <w:t>Or explore more case studies</w:t>
      </w:r>
    </w:p>
    <w:p w14:paraId="4088F93A" w14:textId="77777777" w:rsidR="00B443F7" w:rsidRDefault="00B443F7" w:rsidP="00B443F7"/>
    <w:p w14:paraId="2B6DF7AD" w14:textId="78CEC79C" w:rsidR="00B443F7" w:rsidRDefault="00B443F7" w:rsidP="00B443F7">
      <w:pPr>
        <w:pStyle w:val="Heading2"/>
      </w:pPr>
      <w:r>
        <w:t>Calendar Booking Page</w:t>
      </w:r>
    </w:p>
    <w:p w14:paraId="47578DF4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PAGE HEADER (Top of booking page)</w:t>
      </w:r>
    </w:p>
    <w:p w14:paraId="04ED95EC" w14:textId="77777777" w:rsidR="00B443F7" w:rsidRPr="00B443F7" w:rsidRDefault="00B443F7" w:rsidP="00B443F7">
      <w:r w:rsidRPr="00B443F7">
        <w:t>Plain Text</w:t>
      </w:r>
    </w:p>
    <w:p w14:paraId="299D2EC4" w14:textId="77777777" w:rsidR="00B443F7" w:rsidRPr="00B443F7" w:rsidRDefault="00B443F7" w:rsidP="00B443F7">
      <w:r w:rsidRPr="00B443F7">
        <w:t>Schedule the conversation</w:t>
      </w:r>
    </w:p>
    <w:p w14:paraId="0E17D93E" w14:textId="77777777" w:rsidR="00B443F7" w:rsidRPr="00B443F7" w:rsidRDefault="00B443F7" w:rsidP="00B443F7"/>
    <w:p w14:paraId="43F5D04D" w14:textId="77777777" w:rsidR="00B443F7" w:rsidRPr="00B443F7" w:rsidRDefault="00B443F7" w:rsidP="00B443F7">
      <w:r w:rsidRPr="00B443F7">
        <w:t>Show more lines</w:t>
      </w:r>
    </w:p>
    <w:p w14:paraId="4844FD54" w14:textId="77777777" w:rsidR="00B443F7" w:rsidRPr="00B443F7" w:rsidRDefault="00000000" w:rsidP="00B443F7">
      <w:r>
        <w:pict w14:anchorId="31ACA58B">
          <v:rect id="_x0000_i1039" style="width:0;height:1.5pt" o:hralign="center" o:hrstd="t" o:hr="t" fillcolor="#a0a0a0" stroked="f"/>
        </w:pict>
      </w:r>
    </w:p>
    <w:p w14:paraId="19B753D0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OPENING FRAME (Tone calibration)</w:t>
      </w:r>
    </w:p>
    <w:p w14:paraId="2917134D" w14:textId="77777777" w:rsidR="00B443F7" w:rsidRPr="00B443F7" w:rsidRDefault="00B443F7" w:rsidP="00B443F7">
      <w:r w:rsidRPr="00B443F7">
        <w:t>Plain Text</w:t>
      </w:r>
    </w:p>
    <w:p w14:paraId="754C4869" w14:textId="77777777" w:rsidR="00B443F7" w:rsidRPr="00B443F7" w:rsidRDefault="00B443F7" w:rsidP="00B443F7">
      <w:r w:rsidRPr="00B443F7">
        <w:t>This is a focused working conversation—designed to understand your current context,</w:t>
      </w:r>
    </w:p>
    <w:p w14:paraId="0A82E360" w14:textId="77777777" w:rsidR="00B443F7" w:rsidRPr="00B443F7" w:rsidRDefault="00B443F7" w:rsidP="00B443F7">
      <w:r w:rsidRPr="00B443F7">
        <w:t>where alignment may be breaking down, and whether the Sprint is the right next step.</w:t>
      </w:r>
    </w:p>
    <w:p w14:paraId="698A4504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EXPECTATION SETTING (critical for executives)</w:t>
      </w:r>
    </w:p>
    <w:p w14:paraId="78868DF4" w14:textId="77777777" w:rsidR="00B443F7" w:rsidRPr="00B443F7" w:rsidRDefault="00B443F7" w:rsidP="00B443F7">
      <w:r w:rsidRPr="00B443F7">
        <w:t>Plain Text</w:t>
      </w:r>
    </w:p>
    <w:p w14:paraId="5D00D23C" w14:textId="77777777" w:rsidR="00B443F7" w:rsidRPr="00B443F7" w:rsidRDefault="00B443F7" w:rsidP="00B443F7">
      <w:r w:rsidRPr="00B443F7">
        <w:t>What to expect:</w:t>
      </w:r>
    </w:p>
    <w:p w14:paraId="038E26BC" w14:textId="77777777" w:rsidR="00B443F7" w:rsidRPr="00B443F7" w:rsidRDefault="00B443F7" w:rsidP="00B443F7"/>
    <w:p w14:paraId="7F70B317" w14:textId="77777777" w:rsidR="00B443F7" w:rsidRPr="00B443F7" w:rsidRDefault="00B443F7" w:rsidP="00B443F7">
      <w:r w:rsidRPr="00B443F7">
        <w:t xml:space="preserve">- A 30–45 minute discussion grounded in your leadership context </w:t>
      </w:r>
    </w:p>
    <w:p w14:paraId="21936D6C" w14:textId="77777777" w:rsidR="00B443F7" w:rsidRPr="00B443F7" w:rsidRDefault="00B443F7" w:rsidP="00B443F7">
      <w:r w:rsidRPr="00B443F7">
        <w:t xml:space="preserve">- A clear perspective on where clarity or alignment may be limiting progress </w:t>
      </w:r>
    </w:p>
    <w:p w14:paraId="2FD989A6" w14:textId="77777777" w:rsidR="00B443F7" w:rsidRPr="00B443F7" w:rsidRDefault="00B443F7" w:rsidP="00B443F7">
      <w:r w:rsidRPr="00B443F7">
        <w:t xml:space="preserve">- An initial view of how the Sprint would apply to your organization </w:t>
      </w:r>
    </w:p>
    <w:p w14:paraId="47826EBC" w14:textId="77777777" w:rsidR="00B443F7" w:rsidRPr="00B443F7" w:rsidRDefault="00B443F7" w:rsidP="00B443F7">
      <w:r w:rsidRPr="00B443F7">
        <w:t>``</w:t>
      </w:r>
    </w:p>
    <w:p w14:paraId="048D47AF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REFRAME THE INTERACTION (THIS PREVENTS “FREE CONSULT” PERCEPTION)</w:t>
      </w:r>
    </w:p>
    <w:p w14:paraId="3B03A8C4" w14:textId="77777777" w:rsidR="00B443F7" w:rsidRPr="00B443F7" w:rsidRDefault="00B443F7" w:rsidP="00B443F7">
      <w:r w:rsidRPr="00B443F7">
        <w:t>Plain Text</w:t>
      </w:r>
    </w:p>
    <w:p w14:paraId="166E36C8" w14:textId="77777777" w:rsidR="00B443F7" w:rsidRPr="00B443F7" w:rsidRDefault="00B443F7" w:rsidP="00B443F7">
      <w:r w:rsidRPr="00B443F7">
        <w:t>This is not a generic discovery call.</w:t>
      </w:r>
    </w:p>
    <w:p w14:paraId="1D384663" w14:textId="77777777" w:rsidR="00B443F7" w:rsidRPr="00B443F7" w:rsidRDefault="00B443F7" w:rsidP="00B443F7"/>
    <w:p w14:paraId="12F1127E" w14:textId="77777777" w:rsidR="00B443F7" w:rsidRPr="00B443F7" w:rsidRDefault="00B443F7" w:rsidP="00B443F7">
      <w:r w:rsidRPr="00B443F7">
        <w:t>It is a structured conversation to determine:</w:t>
      </w:r>
    </w:p>
    <w:p w14:paraId="455F2D09" w14:textId="77777777" w:rsidR="00B443F7" w:rsidRPr="00B443F7" w:rsidRDefault="00B443F7" w:rsidP="00B443F7">
      <w:r w:rsidRPr="00B443F7">
        <w:t>whether this work is necessary,</w:t>
      </w:r>
    </w:p>
    <w:p w14:paraId="6F4F9420" w14:textId="77777777" w:rsidR="00B443F7" w:rsidRPr="00B443F7" w:rsidRDefault="00B443F7" w:rsidP="00B443F7">
      <w:r w:rsidRPr="00B443F7">
        <w:t>and what it would look like if it i</w:t>
      </w:r>
    </w:p>
    <w:p w14:paraId="41439A3B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HUMAN CONTEXT (THIS PRESERVES YOUR BRAND)</w:t>
      </w:r>
    </w:p>
    <w:p w14:paraId="5980909D" w14:textId="77777777" w:rsidR="00B443F7" w:rsidRPr="00B443F7" w:rsidRDefault="00B443F7" w:rsidP="00B443F7">
      <w:r w:rsidRPr="00B443F7">
        <w:t>Plain Text</w:t>
      </w:r>
    </w:p>
    <w:p w14:paraId="3438C64E" w14:textId="77777777" w:rsidR="00B443F7" w:rsidRPr="00B443F7" w:rsidRDefault="00B443F7" w:rsidP="00B443F7">
      <w:r w:rsidRPr="00B443F7">
        <w:t>We understand that every organization is different.</w:t>
      </w:r>
    </w:p>
    <w:p w14:paraId="011C6E10" w14:textId="77777777" w:rsidR="00B443F7" w:rsidRPr="00B443F7" w:rsidRDefault="00B443F7" w:rsidP="00B443F7"/>
    <w:p w14:paraId="3AB7197B" w14:textId="77777777" w:rsidR="00B443F7" w:rsidRPr="00B443F7" w:rsidRDefault="00B443F7" w:rsidP="00B443F7">
      <w:r w:rsidRPr="00B443F7">
        <w:t>This conversation is tailored to your specific situation—</w:t>
      </w:r>
    </w:p>
    <w:p w14:paraId="1D5949F8" w14:textId="77777777" w:rsidR="00B443F7" w:rsidRPr="00B443F7" w:rsidRDefault="00B443F7" w:rsidP="00B443F7">
      <w:r w:rsidRPr="00B443F7">
        <w:t>not a predefined pitch or framework.</w:t>
      </w:r>
    </w:p>
    <w:p w14:paraId="05777C93" w14:textId="77777777" w:rsidR="00B443F7" w:rsidRPr="00B443F7" w:rsidRDefault="00B443F7" w:rsidP="00B443F7">
      <w:r w:rsidRPr="00B443F7">
        <w:t>``</w:t>
      </w:r>
    </w:p>
    <w:p w14:paraId="5912726D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CALENDAR INSERT POINT</w:t>
      </w:r>
    </w:p>
    <w:p w14:paraId="33BCB1F0" w14:textId="06EA5964" w:rsidR="00B443F7" w:rsidRPr="00B443F7" w:rsidRDefault="00B443F7" w:rsidP="00B443F7">
      <w:r w:rsidRPr="00B443F7">
        <w:t xml:space="preserve">Embed your scheduler here </w:t>
      </w:r>
    </w:p>
    <w:p w14:paraId="69032511" w14:textId="77777777" w:rsidR="00B443F7" w:rsidRPr="00B443F7" w:rsidRDefault="00000000" w:rsidP="00B443F7">
      <w:r>
        <w:pict w14:anchorId="5158DC90">
          <v:rect id="_x0000_i1040" style="width:0;height:1.5pt" o:hralign="center" o:hrstd="t" o:hr="t" fillcolor="#a0a0a0" stroked="f"/>
        </w:pict>
      </w:r>
    </w:p>
    <w:p w14:paraId="38B1F80F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MICROCOPY (under calendar — VERY IMPORTANT)</w:t>
      </w:r>
    </w:p>
    <w:p w14:paraId="1E862D18" w14:textId="77777777" w:rsidR="00B443F7" w:rsidRPr="00B443F7" w:rsidRDefault="00B443F7" w:rsidP="00B443F7">
      <w:r w:rsidRPr="00B443F7">
        <w:t>Plain Text</w:t>
      </w:r>
    </w:p>
    <w:p w14:paraId="1C7CBCCD" w14:textId="77777777" w:rsidR="00B443F7" w:rsidRPr="00B443F7" w:rsidRDefault="00B443F7" w:rsidP="00B443F7">
      <w:r w:rsidRPr="00B443F7">
        <w:t>You can share as much or as little context as you like ahead of time.</w:t>
      </w:r>
    </w:p>
    <w:p w14:paraId="7863B818" w14:textId="77777777" w:rsidR="00B443F7" w:rsidRPr="00B443F7" w:rsidRDefault="00B443F7" w:rsidP="00B443F7"/>
    <w:p w14:paraId="249A76B1" w14:textId="77777777" w:rsidR="00B443F7" w:rsidRPr="00B443F7" w:rsidRDefault="00B443F7" w:rsidP="00B443F7">
      <w:r w:rsidRPr="00B443F7">
        <w:t>If helpful, we recommend including:</w:t>
      </w:r>
    </w:p>
    <w:p w14:paraId="54C83572" w14:textId="77777777" w:rsidR="00B443F7" w:rsidRPr="00B443F7" w:rsidRDefault="00B443F7" w:rsidP="00B443F7">
      <w:r w:rsidRPr="00B443F7">
        <w:t xml:space="preserve">- Your role and leadership context </w:t>
      </w:r>
    </w:p>
    <w:p w14:paraId="1FB74BC1" w14:textId="77777777" w:rsidR="00B443F7" w:rsidRPr="00B443F7" w:rsidRDefault="00B443F7" w:rsidP="00B443F7">
      <w:r w:rsidRPr="00B443F7">
        <w:t xml:space="preserve">- The primary challenge you’re navigating </w:t>
      </w:r>
    </w:p>
    <w:p w14:paraId="55E1EFD2" w14:textId="77777777" w:rsidR="00B443F7" w:rsidRDefault="00B443F7" w:rsidP="00B443F7">
      <w:r w:rsidRPr="00B443F7">
        <w:t xml:space="preserve">- Whether AI or operating model changes are part of the discussion </w:t>
      </w:r>
    </w:p>
    <w:p w14:paraId="67371809" w14:textId="77777777" w:rsidR="00B443F7" w:rsidRDefault="00B443F7" w:rsidP="00B443F7"/>
    <w:p w14:paraId="192474A4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DECISION REINFORCEMENT (Option A energy, done correctly)</w:t>
      </w:r>
    </w:p>
    <w:p w14:paraId="269B6ECD" w14:textId="77777777" w:rsidR="00B443F7" w:rsidRPr="00B443F7" w:rsidRDefault="00B443F7" w:rsidP="00B443F7">
      <w:r w:rsidRPr="00B443F7">
        <w:t>Plain Text</w:t>
      </w:r>
    </w:p>
    <w:p w14:paraId="33F6834B" w14:textId="77777777" w:rsidR="00B443F7" w:rsidRPr="00B443F7" w:rsidRDefault="00B443F7" w:rsidP="00B443F7">
      <w:r w:rsidRPr="00B443F7">
        <w:t>The goal is not to sell anything in this conversation.</w:t>
      </w:r>
    </w:p>
    <w:p w14:paraId="13179F67" w14:textId="77777777" w:rsidR="00B443F7" w:rsidRPr="00B443F7" w:rsidRDefault="00B443F7" w:rsidP="00B443F7"/>
    <w:p w14:paraId="0C4AED04" w14:textId="77777777" w:rsidR="00B443F7" w:rsidRPr="00B443F7" w:rsidRDefault="00B443F7" w:rsidP="00B443F7">
      <w:r w:rsidRPr="00B443F7">
        <w:t>It is to determine whether aligning around clarity and direction</w:t>
      </w:r>
    </w:p>
    <w:p w14:paraId="31736794" w14:textId="77777777" w:rsidR="00B443F7" w:rsidRPr="00B443F7" w:rsidRDefault="00B443F7" w:rsidP="00B443F7">
      <w:r w:rsidRPr="00B443F7">
        <w:t>would meaningfully change how your organization operates.</w:t>
      </w:r>
    </w:p>
    <w:p w14:paraId="33596A4A" w14:textId="77777777" w:rsidR="00B443F7" w:rsidRPr="00B443F7" w:rsidRDefault="00B443F7" w:rsidP="00B443F7">
      <w:r w:rsidRPr="00B443F7">
        <w:t>``</w:t>
      </w:r>
    </w:p>
    <w:p w14:paraId="084F6457" w14:textId="77777777" w:rsidR="00B443F7" w:rsidRPr="00B443F7" w:rsidRDefault="00B443F7" w:rsidP="00B443F7">
      <w:r w:rsidRPr="00B443F7">
        <w:t>Show more lines</w:t>
      </w:r>
    </w:p>
    <w:p w14:paraId="68C90DB5" w14:textId="77777777" w:rsidR="00B443F7" w:rsidRPr="00B443F7" w:rsidRDefault="00000000" w:rsidP="00B443F7">
      <w:r>
        <w:pict w14:anchorId="1591E5AA">
          <v:rect id="_x0000_i1041" style="width:0;height:1.5pt" o:hralign="center" o:hrstd="t" o:hr="t" fillcolor="#a0a0a0" stroked="f"/>
        </w:pict>
      </w:r>
    </w:p>
    <w:p w14:paraId="041FCA20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HUMAN CLOSE (THIS IS YOUR DIFFERENTIATOR)</w:t>
      </w:r>
    </w:p>
    <w:p w14:paraId="5299DA48" w14:textId="77777777" w:rsidR="00B443F7" w:rsidRPr="00B443F7" w:rsidRDefault="00B443F7" w:rsidP="00B443F7">
      <w:r w:rsidRPr="00B443F7">
        <w:t>Plain Text</w:t>
      </w:r>
    </w:p>
    <w:p w14:paraId="7357DFE2" w14:textId="77777777" w:rsidR="00B443F7" w:rsidRPr="00B443F7" w:rsidRDefault="00B443F7" w:rsidP="00B443F7">
      <w:r w:rsidRPr="00B443F7">
        <w:t>If now isn’t the right time, that’s completely fine.</w:t>
      </w:r>
    </w:p>
    <w:p w14:paraId="0D34D83E" w14:textId="77777777" w:rsidR="00B443F7" w:rsidRPr="00B443F7" w:rsidRDefault="00B443F7" w:rsidP="00B443F7"/>
    <w:p w14:paraId="3F586ECE" w14:textId="77777777" w:rsidR="00B443F7" w:rsidRPr="00B443F7" w:rsidRDefault="00B443F7" w:rsidP="00B443F7">
      <w:r w:rsidRPr="00B443F7">
        <w:t>But if you’re at a point where clarity matters more than activity,</w:t>
      </w:r>
    </w:p>
    <w:p w14:paraId="3E9FBC16" w14:textId="77777777" w:rsidR="00B443F7" w:rsidRPr="00B443F7" w:rsidRDefault="00B443F7" w:rsidP="00B443F7">
      <w:r w:rsidRPr="00B443F7">
        <w:t>this is the right place to start.</w:t>
      </w:r>
    </w:p>
    <w:p w14:paraId="2AF8F502" w14:textId="77777777" w:rsidR="00B443F7" w:rsidRPr="00B443F7" w:rsidRDefault="00B443F7" w:rsidP="00B443F7"/>
    <w:p w14:paraId="59608854" w14:textId="77777777" w:rsidR="00B443F7" w:rsidRPr="00B443F7" w:rsidRDefault="00B443F7" w:rsidP="00B443F7"/>
    <w:p w14:paraId="5CBDCA12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PRIMARY NAV (Decision Path)</w:t>
      </w:r>
    </w:p>
    <w:p w14:paraId="77FDF92A" w14:textId="77777777" w:rsidR="00B443F7" w:rsidRPr="00B443F7" w:rsidRDefault="00B443F7" w:rsidP="00B443F7">
      <w:r w:rsidRPr="00B443F7">
        <w:t>Plain Text</w:t>
      </w:r>
    </w:p>
    <w:p w14:paraId="654CBE49" w14:textId="77777777" w:rsidR="00B443F7" w:rsidRPr="00B443F7" w:rsidRDefault="00B443F7" w:rsidP="00B443F7">
      <w:r w:rsidRPr="00B443F7">
        <w:t>Home</w:t>
      </w:r>
    </w:p>
    <w:p w14:paraId="4C2CE470" w14:textId="77777777" w:rsidR="00B443F7" w:rsidRPr="00B443F7" w:rsidRDefault="00B443F7" w:rsidP="00B443F7">
      <w:r w:rsidRPr="00B443F7">
        <w:t>The Sprint</w:t>
      </w:r>
    </w:p>
    <w:p w14:paraId="7144886F" w14:textId="77777777" w:rsidR="00B443F7" w:rsidRPr="00B443F7" w:rsidRDefault="00B443F7" w:rsidP="00B443F7">
      <w:r w:rsidRPr="00B443F7">
        <w:t>Proof</w:t>
      </w:r>
    </w:p>
    <w:p w14:paraId="6D32EBCE" w14:textId="77777777" w:rsidR="00B443F7" w:rsidRPr="00B443F7" w:rsidRDefault="00B443F7" w:rsidP="00B443F7">
      <w:r w:rsidRPr="00B443F7">
        <w:t>Fit</w:t>
      </w:r>
    </w:p>
    <w:p w14:paraId="558D23D0" w14:textId="77777777" w:rsidR="00B443F7" w:rsidRPr="00B443F7" w:rsidRDefault="00B443F7" w:rsidP="00B443F7">
      <w:r w:rsidRPr="00B443F7">
        <w:t>Book</w:t>
      </w:r>
    </w:p>
    <w:p w14:paraId="22A3C4A5" w14:textId="77777777" w:rsidR="00B443F7" w:rsidRPr="00B443F7" w:rsidRDefault="00B443F7" w:rsidP="00B443F7">
      <w:r w:rsidRPr="00B443F7">
        <w:t>``</w:t>
      </w:r>
    </w:p>
    <w:p w14:paraId="7FBBBEDC" w14:textId="77777777" w:rsidR="00B443F7" w:rsidRPr="00B443F7" w:rsidRDefault="00B443F7" w:rsidP="00B443F7">
      <w:r w:rsidRPr="00B443F7">
        <w:t>Show more lines</w:t>
      </w:r>
    </w:p>
    <w:p w14:paraId="609604B7" w14:textId="77777777" w:rsidR="00B443F7" w:rsidRPr="00B443F7" w:rsidRDefault="00000000" w:rsidP="00B443F7">
      <w:r>
        <w:pict w14:anchorId="5A023DBA">
          <v:rect id="_x0000_i1042" style="width:0;height:1.5pt" o:hralign="center" o:hrstd="t" o:hr="t" fillcolor="#a0a0a0" stroked="f"/>
        </w:pict>
      </w:r>
    </w:p>
    <w:p w14:paraId="763FD7FD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SECONDARY NAV (Top right or lighter weight)</w:t>
      </w:r>
    </w:p>
    <w:p w14:paraId="0A4DFA40" w14:textId="77777777" w:rsidR="00B443F7" w:rsidRPr="00B443F7" w:rsidRDefault="00B443F7" w:rsidP="00B443F7">
      <w:r w:rsidRPr="00B443F7">
        <w:t>Plain Text</w:t>
      </w:r>
    </w:p>
    <w:p w14:paraId="6C862E1B" w14:textId="77777777" w:rsidR="00B443F7" w:rsidRPr="00B443F7" w:rsidRDefault="00B443F7" w:rsidP="00B443F7">
      <w:r w:rsidRPr="00B443F7">
        <w:t>About</w:t>
      </w:r>
    </w:p>
    <w:p w14:paraId="72A3BF3C" w14:textId="77777777" w:rsidR="00B443F7" w:rsidRPr="00B443F7" w:rsidRDefault="00B443F7" w:rsidP="00B443F7">
      <w:r w:rsidRPr="00B443F7">
        <w:t>Method</w:t>
      </w:r>
    </w:p>
    <w:p w14:paraId="0EEC63B3" w14:textId="77777777" w:rsidR="00B443F7" w:rsidRPr="00B443F7" w:rsidRDefault="00B443F7" w:rsidP="00B443F7">
      <w:r w:rsidRPr="00B443F7">
        <w:t>Insights</w:t>
      </w:r>
    </w:p>
    <w:p w14:paraId="1DB98A18" w14:textId="77777777" w:rsidR="00B443F7" w:rsidRPr="00B443F7" w:rsidRDefault="00B443F7" w:rsidP="00B443F7">
      <w:r w:rsidRPr="00B443F7">
        <w:t>Show more lines</w:t>
      </w:r>
    </w:p>
    <w:p w14:paraId="71F379CE" w14:textId="77777777" w:rsidR="00B443F7" w:rsidRPr="00B443F7" w:rsidRDefault="00000000" w:rsidP="00B443F7">
      <w:r>
        <w:pict w14:anchorId="2306F3A5">
          <v:rect id="_x0000_i1043" style="width:0;height:1.5pt" o:hralign="center" o:hrstd="t" o:hr="t" fillcolor="#a0a0a0" stroked="f"/>
        </w:pict>
      </w:r>
    </w:p>
    <w:p w14:paraId="2494D1CB" w14:textId="77777777" w:rsidR="00B443F7" w:rsidRPr="00B443F7" w:rsidRDefault="00B443F7" w:rsidP="00B443F7">
      <w:pPr>
        <w:rPr>
          <w:b/>
          <w:bCs/>
        </w:rPr>
      </w:pPr>
      <w:r w:rsidRPr="00B443F7">
        <w:rPr>
          <w:rFonts w:ascii="Segoe UI Emoji" w:hAnsi="Segoe UI Emoji" w:cs="Segoe UI Emoji"/>
          <w:b/>
          <w:bCs/>
        </w:rPr>
        <w:t>🔷</w:t>
      </w:r>
      <w:r w:rsidRPr="00B443F7">
        <w:rPr>
          <w:b/>
          <w:bCs/>
        </w:rPr>
        <w:t xml:space="preserve"> FOOTER (Full expansion)</w:t>
      </w:r>
    </w:p>
    <w:p w14:paraId="7C411942" w14:textId="77777777" w:rsidR="00B443F7" w:rsidRPr="00B443F7" w:rsidRDefault="00B443F7" w:rsidP="00B443F7">
      <w:r w:rsidRPr="00B443F7">
        <w:t>Plain Text</w:t>
      </w:r>
    </w:p>
    <w:p w14:paraId="6872E1E0" w14:textId="77777777" w:rsidR="00B443F7" w:rsidRPr="00B443F7" w:rsidRDefault="00B443F7" w:rsidP="00B443F7">
      <w:r w:rsidRPr="00B443F7">
        <w:t>About</w:t>
      </w:r>
    </w:p>
    <w:p w14:paraId="1A50339B" w14:textId="77777777" w:rsidR="00B443F7" w:rsidRPr="00B443F7" w:rsidRDefault="00B443F7" w:rsidP="00B443F7">
      <w:r w:rsidRPr="00B443F7">
        <w:t>- Our Story</w:t>
      </w:r>
    </w:p>
    <w:p w14:paraId="11D883FF" w14:textId="77777777" w:rsidR="00B443F7" w:rsidRPr="00B443F7" w:rsidRDefault="00B443F7" w:rsidP="00B443F7">
      <w:r w:rsidRPr="00B443F7">
        <w:t>- Team</w:t>
      </w:r>
    </w:p>
    <w:p w14:paraId="3A4C9A70" w14:textId="77777777" w:rsidR="00B443F7" w:rsidRPr="00B443F7" w:rsidRDefault="00B443F7" w:rsidP="00B443F7">
      <w:r w:rsidRPr="00B443F7">
        <w:t>- Partners</w:t>
      </w:r>
    </w:p>
    <w:p w14:paraId="27CD9B7F" w14:textId="77777777" w:rsidR="00B443F7" w:rsidRPr="00B443F7" w:rsidRDefault="00B443F7" w:rsidP="00B443F7">
      <w:r w:rsidRPr="00B443F7">
        <w:t>- Clients</w:t>
      </w:r>
    </w:p>
    <w:p w14:paraId="15D324B1" w14:textId="77777777" w:rsidR="00B443F7" w:rsidRPr="00B443F7" w:rsidRDefault="00B443F7" w:rsidP="00B443F7">
      <w:r w:rsidRPr="00B443F7">
        <w:t>- Careers</w:t>
      </w:r>
    </w:p>
    <w:p w14:paraId="60334DB3" w14:textId="77777777" w:rsidR="00B443F7" w:rsidRPr="00B443F7" w:rsidRDefault="00B443F7" w:rsidP="00B443F7">
      <w:r w:rsidRPr="00B443F7">
        <w:t>- Contact</w:t>
      </w:r>
    </w:p>
    <w:p w14:paraId="2B38BD19" w14:textId="77777777" w:rsidR="00B443F7" w:rsidRPr="00B443F7" w:rsidRDefault="00B443F7" w:rsidP="00B443F7"/>
    <w:p w14:paraId="3ABB1F3B" w14:textId="77777777" w:rsidR="00B443F7" w:rsidRPr="00B443F7" w:rsidRDefault="00B443F7" w:rsidP="00B443F7">
      <w:r w:rsidRPr="00B443F7">
        <w:t>Method</w:t>
      </w:r>
    </w:p>
    <w:p w14:paraId="37A9E849" w14:textId="77777777" w:rsidR="00B443F7" w:rsidRPr="00B443F7" w:rsidRDefault="00B443F7" w:rsidP="00B443F7">
      <w:r w:rsidRPr="00B443F7">
        <w:t>- North Star Method</w:t>
      </w:r>
    </w:p>
    <w:p w14:paraId="0C4107CC" w14:textId="77777777" w:rsidR="00B443F7" w:rsidRPr="00B443F7" w:rsidRDefault="00B443F7" w:rsidP="00B443F7">
      <w:r w:rsidRPr="00B443F7">
        <w:t>- Applications (Orbit, Nebula, Vega, etc.)</w:t>
      </w:r>
    </w:p>
    <w:p w14:paraId="35D4D754" w14:textId="77777777" w:rsidR="00B443F7" w:rsidRPr="00B443F7" w:rsidRDefault="00B443F7" w:rsidP="00B443F7"/>
    <w:p w14:paraId="41559086" w14:textId="77777777" w:rsidR="00B443F7" w:rsidRPr="00B443F7" w:rsidRDefault="00B443F7" w:rsidP="00B443F7">
      <w:r w:rsidRPr="00B443F7">
        <w:t>Insights</w:t>
      </w:r>
    </w:p>
    <w:p w14:paraId="0A964ACF" w14:textId="77777777" w:rsidR="00B443F7" w:rsidRPr="00B443F7" w:rsidRDefault="00B443F7" w:rsidP="00B443F7">
      <w:r w:rsidRPr="00B443F7">
        <w:t>- Articles</w:t>
      </w:r>
    </w:p>
    <w:p w14:paraId="42C0B0C7" w14:textId="77777777" w:rsidR="00B443F7" w:rsidRPr="00B443F7" w:rsidRDefault="00B443F7" w:rsidP="00B443F7">
      <w:r w:rsidRPr="00B443F7">
        <w:t>- Whitepapers</w:t>
      </w:r>
    </w:p>
    <w:p w14:paraId="754AAA5E" w14:textId="77777777" w:rsidR="00B443F7" w:rsidRPr="00B443F7" w:rsidRDefault="00B443F7" w:rsidP="00B443F7">
      <w:r w:rsidRPr="00B443F7">
        <w:t>- Podcast</w:t>
      </w:r>
    </w:p>
    <w:p w14:paraId="4C76BD73" w14:textId="77777777" w:rsidR="00B443F7" w:rsidRPr="00B443F7" w:rsidRDefault="00B443F7" w:rsidP="00B443F7">
      <w:r w:rsidRPr="00B443F7">
        <w:t>- Events</w:t>
      </w:r>
    </w:p>
    <w:p w14:paraId="024ED4CD" w14:textId="77777777" w:rsidR="00B443F7" w:rsidRPr="00B443F7" w:rsidRDefault="00B443F7" w:rsidP="00B443F7"/>
    <w:p w14:paraId="1F1AC959" w14:textId="77777777" w:rsidR="007E01CD" w:rsidRPr="007E01CD" w:rsidRDefault="007E01CD" w:rsidP="007E01CD">
      <w:pPr>
        <w:rPr>
          <w:b/>
          <w:bCs/>
        </w:rPr>
      </w:pPr>
      <w:r w:rsidRPr="007E01CD">
        <w:rPr>
          <w:b/>
          <w:bCs/>
        </w:rPr>
        <w:t>FINAL PROOF STACK (RECOMMENDED)</w:t>
      </w:r>
    </w:p>
    <w:p w14:paraId="61AB2B21" w14:textId="77777777" w:rsidR="007E01CD" w:rsidRPr="007E01CD" w:rsidRDefault="007E01CD" w:rsidP="007E01CD">
      <w:pPr>
        <w:rPr>
          <w:b/>
          <w:bCs/>
        </w:rPr>
      </w:pPr>
      <w:r w:rsidRPr="007E01CD">
        <w:rPr>
          <w:rFonts w:ascii="Segoe UI Emoji" w:hAnsi="Segoe UI Emoji" w:cs="Segoe UI Emoji"/>
          <w:b/>
          <w:bCs/>
        </w:rPr>
        <w:t>✅</w:t>
      </w:r>
      <w:r w:rsidRPr="007E01CD">
        <w:rPr>
          <w:b/>
          <w:bCs/>
        </w:rPr>
        <w:t xml:space="preserve"> 1. Microsoft — </w:t>
      </w:r>
      <w:r w:rsidRPr="007E01CD">
        <w:rPr>
          <w:b/>
          <w:bCs/>
          <w:i/>
          <w:iCs/>
        </w:rPr>
        <w:t>Anchor Case</w:t>
      </w:r>
    </w:p>
    <w:p w14:paraId="7EA27BFB" w14:textId="77777777" w:rsidR="007E01CD" w:rsidRPr="007E01CD" w:rsidRDefault="007E01CD" w:rsidP="007E01CD">
      <w:r w:rsidRPr="007E01CD">
        <w:rPr>
          <w:b/>
          <w:bCs/>
        </w:rPr>
        <w:t>Archetype:</w:t>
      </w:r>
      <w:r w:rsidRPr="007E01CD">
        <w:t xml:space="preserve"> Alignment </w:t>
      </w:r>
      <w:r w:rsidRPr="007E01CD">
        <w:rPr>
          <w:rFonts w:ascii="Arial" w:hAnsi="Arial" w:cs="Arial"/>
        </w:rPr>
        <w:t>→</w:t>
      </w:r>
      <w:r w:rsidRPr="007E01CD">
        <w:t xml:space="preserve"> Operating Model</w:t>
      </w:r>
    </w:p>
    <w:p w14:paraId="3A7B5B13" w14:textId="77777777" w:rsidR="007E01CD" w:rsidRPr="007E01CD" w:rsidRDefault="007E01CD" w:rsidP="007E01CD">
      <w:r w:rsidRPr="007E01CD">
        <w:t>Why:</w:t>
      </w:r>
    </w:p>
    <w:p w14:paraId="2961AA5E" w14:textId="77777777" w:rsidR="007E01CD" w:rsidRPr="007E01CD" w:rsidRDefault="007E01CD" w:rsidP="007E01CD">
      <w:pPr>
        <w:numPr>
          <w:ilvl w:val="0"/>
          <w:numId w:val="38"/>
        </w:numPr>
      </w:pPr>
      <w:r w:rsidRPr="007E01CD">
        <w:t>recognizable brand</w:t>
      </w:r>
    </w:p>
    <w:p w14:paraId="22D1900C" w14:textId="77777777" w:rsidR="007E01CD" w:rsidRPr="007E01CD" w:rsidRDefault="007E01CD" w:rsidP="007E01CD">
      <w:pPr>
        <w:numPr>
          <w:ilvl w:val="0"/>
          <w:numId w:val="38"/>
        </w:numPr>
      </w:pPr>
      <w:r w:rsidRPr="007E01CD">
        <w:t>strong metrics</w:t>
      </w:r>
    </w:p>
    <w:p w14:paraId="5C8FE32A" w14:textId="77777777" w:rsidR="007E01CD" w:rsidRPr="007E01CD" w:rsidRDefault="007E01CD" w:rsidP="007E01CD">
      <w:pPr>
        <w:numPr>
          <w:ilvl w:val="0"/>
          <w:numId w:val="38"/>
        </w:numPr>
      </w:pPr>
      <w:r w:rsidRPr="007E01CD">
        <w:t>perfect narrative match</w:t>
      </w:r>
    </w:p>
    <w:p w14:paraId="170AB50D" w14:textId="77777777" w:rsidR="007E01CD" w:rsidRPr="007E01CD" w:rsidRDefault="007E01CD" w:rsidP="007E01CD">
      <w:r w:rsidRPr="007E01CD">
        <w:rPr>
          <w:rFonts w:ascii="Segoe UI Emoji" w:hAnsi="Segoe UI Emoji" w:cs="Segoe UI Emoji"/>
        </w:rPr>
        <w:t>👉</w:t>
      </w:r>
      <w:r w:rsidRPr="007E01CD">
        <w:t xml:space="preserve"> This is your </w:t>
      </w:r>
      <w:r w:rsidRPr="007E01CD">
        <w:rPr>
          <w:b/>
          <w:bCs/>
        </w:rPr>
        <w:t>hero proof</w:t>
      </w:r>
    </w:p>
    <w:p w14:paraId="10D071B1" w14:textId="77777777" w:rsidR="007E01CD" w:rsidRPr="007E01CD" w:rsidRDefault="00000000" w:rsidP="007E01CD">
      <w:r>
        <w:pict w14:anchorId="4457D45C">
          <v:rect id="_x0000_i1044" style="width:0;height:1.5pt" o:hralign="center" o:hrstd="t" o:hr="t" fillcolor="#a0a0a0" stroked="f"/>
        </w:pict>
      </w:r>
    </w:p>
    <w:p w14:paraId="27A64F18" w14:textId="77777777" w:rsidR="007E01CD" w:rsidRPr="007E01CD" w:rsidRDefault="007E01CD" w:rsidP="007E01CD">
      <w:pPr>
        <w:rPr>
          <w:b/>
          <w:bCs/>
        </w:rPr>
      </w:pPr>
      <w:r w:rsidRPr="007E01CD">
        <w:rPr>
          <w:rFonts w:ascii="Segoe UI Emoji" w:hAnsi="Segoe UI Emoji" w:cs="Segoe UI Emoji"/>
          <w:b/>
          <w:bCs/>
        </w:rPr>
        <w:t>✅</w:t>
      </w:r>
      <w:r w:rsidRPr="007E01CD">
        <w:rPr>
          <w:b/>
          <w:bCs/>
        </w:rPr>
        <w:t xml:space="preserve"> 2. Private Equity AI Transformation</w:t>
      </w:r>
    </w:p>
    <w:p w14:paraId="3235239C" w14:textId="77777777" w:rsidR="007E01CD" w:rsidRPr="007E01CD" w:rsidRDefault="007E01CD" w:rsidP="007E01CD">
      <w:r w:rsidRPr="007E01CD">
        <w:rPr>
          <w:b/>
          <w:bCs/>
        </w:rPr>
        <w:t>Archetype:</w:t>
      </w:r>
      <w:r w:rsidRPr="007E01CD">
        <w:t xml:space="preserve"> AI </w:t>
      </w:r>
      <w:r w:rsidRPr="007E01CD">
        <w:rPr>
          <w:rFonts w:ascii="Arial" w:hAnsi="Arial" w:cs="Arial"/>
        </w:rPr>
        <w:t>→</w:t>
      </w:r>
      <w:r w:rsidRPr="007E01CD">
        <w:t xml:space="preserve"> Strategic clarity</w:t>
      </w:r>
    </w:p>
    <w:p w14:paraId="3BA3F3FC" w14:textId="77777777" w:rsidR="007E01CD" w:rsidRPr="007E01CD" w:rsidRDefault="007E01CD" w:rsidP="007E01CD">
      <w:r w:rsidRPr="007E01CD">
        <w:t>Why:</w:t>
      </w:r>
    </w:p>
    <w:p w14:paraId="1BD3DBFF" w14:textId="77777777" w:rsidR="007E01CD" w:rsidRPr="007E01CD" w:rsidRDefault="007E01CD" w:rsidP="007E01CD">
      <w:pPr>
        <w:numPr>
          <w:ilvl w:val="0"/>
          <w:numId w:val="39"/>
        </w:numPr>
      </w:pPr>
      <w:r w:rsidRPr="007E01CD">
        <w:t>shows high-stakes environment</w:t>
      </w:r>
    </w:p>
    <w:p w14:paraId="29AB8A1F" w14:textId="77777777" w:rsidR="007E01CD" w:rsidRPr="007E01CD" w:rsidRDefault="007E01CD" w:rsidP="007E01CD">
      <w:pPr>
        <w:numPr>
          <w:ilvl w:val="0"/>
          <w:numId w:val="39"/>
        </w:numPr>
      </w:pPr>
      <w:r w:rsidRPr="007E01CD">
        <w:t>shows decision-level impact</w:t>
      </w:r>
    </w:p>
    <w:p w14:paraId="34DEA1DA" w14:textId="77777777" w:rsidR="007E01CD" w:rsidRDefault="007E01CD" w:rsidP="007E01CD">
      <w:pPr>
        <w:numPr>
          <w:ilvl w:val="0"/>
          <w:numId w:val="39"/>
        </w:numPr>
      </w:pPr>
      <w:r w:rsidRPr="007E01CD">
        <w:t>strong CEO/board resonance</w:t>
      </w:r>
    </w:p>
    <w:p w14:paraId="59990D88" w14:textId="77777777" w:rsidR="000D4B93" w:rsidRDefault="000D4B93" w:rsidP="000D4B9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REWRITTEN PROOF SNAPSHOT (FINAL VERSION)</w:t>
      </w:r>
    </w:p>
    <w:p w14:paraId="5FA8F511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Here is the </w:t>
      </w:r>
      <w:r>
        <w:rPr>
          <w:rStyle w:val="Strong"/>
          <w:rFonts w:ascii="Segoe UI" w:hAnsi="Segoe UI" w:cs="Segoe UI"/>
          <w:sz w:val="21"/>
          <w:szCs w:val="21"/>
        </w:rPr>
        <w:t>exact snapshot</w:t>
      </w:r>
      <w:r>
        <w:rPr>
          <w:rFonts w:ascii="Segoe UI" w:hAnsi="Segoe UI" w:cs="Segoe UI"/>
          <w:sz w:val="21"/>
          <w:szCs w:val="21"/>
        </w:rPr>
        <w:t xml:space="preserve"> ready for your Proof Stack:</w:t>
      </w:r>
    </w:p>
    <w:p w14:paraId="6FCE8522" w14:textId="77777777" w:rsidR="000D4B93" w:rsidRDefault="00000000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207356B">
          <v:rect id="_x0000_i1045" style="width:0;height:1.5pt" o:hralign="center" o:hrstd="t" o:hr="t" fillcolor="#a0a0a0" stroked="f"/>
        </w:pict>
      </w:r>
    </w:p>
    <w:p w14:paraId="60D66222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yjuzn00"/>
          <w:rFonts w:ascii="Segoe UI" w:hAnsi="Segoe UI" w:cs="Segoe UI"/>
          <w:sz w:val="21"/>
          <w:szCs w:val="21"/>
        </w:rPr>
        <w:t>Plain Text</w:t>
      </w:r>
    </w:p>
    <w:p w14:paraId="1B7FAB10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Private Equity Firm</w:t>
      </w:r>
    </w:p>
    <w:p w14:paraId="0BD25032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E5B374D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Before:</w:t>
      </w:r>
    </w:p>
    <w:p w14:paraId="2C655419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AI initiatives were emerging rapidly across the portfolio, but without coordination.</w:t>
      </w:r>
    </w:p>
    <w:p w14:paraId="465815BA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Efforts risked fragmentation, duplication, and governance gaps—creating pressure</w:t>
      </w:r>
    </w:p>
    <w:p w14:paraId="3C4667D2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to move quickly without losing control.</w:t>
      </w:r>
    </w:p>
    <w:p w14:paraId="7409C8AA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66418BF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After:</w:t>
      </w:r>
    </w:p>
    <w:p w14:paraId="39161BF2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AI efforts were aligned to a structured governance and leadership framework,</w:t>
      </w:r>
    </w:p>
    <w:p w14:paraId="203AF479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balancing speed with accountability and clear decision-making.</w:t>
      </w:r>
    </w:p>
    <w:p w14:paraId="10C18C78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C368825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Impact:</w:t>
      </w:r>
    </w:p>
    <w:p w14:paraId="0311E842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Improved executive alignment on AI strategy </w:t>
      </w:r>
    </w:p>
    <w:p w14:paraId="6107E658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Faster, more confident decision-making </w:t>
      </w:r>
    </w:p>
    <w:p w14:paraId="071CAAEC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Reduced duplication and fragmented initiatives </w:t>
      </w:r>
    </w:p>
    <w:p w14:paraId="71D5C7E5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16283D2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What changed:</w:t>
      </w:r>
    </w:p>
    <w:p w14:paraId="2B67CADC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- AI initiatives were governed through a unified framework </w:t>
      </w:r>
    </w:p>
    <w:p w14:paraId="47DE1CE8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- Leadership aligned on priorities and risk boundaries </w:t>
      </w:r>
    </w:p>
    <w:p w14:paraId="2F07D8F5" w14:textId="77777777" w:rsidR="000D4B93" w:rsidRDefault="000D4B93" w:rsidP="000D4B9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- Decisions shifted from reactive to structured and deliberate </w:t>
      </w:r>
    </w:p>
    <w:p w14:paraId="78DC8838" w14:textId="77777777" w:rsidR="000D4B93" w:rsidRPr="007E01CD" w:rsidRDefault="000D4B93" w:rsidP="00BC01BE">
      <w:pPr>
        <w:ind w:left="720"/>
      </w:pPr>
    </w:p>
    <w:p w14:paraId="5BF3F2D3" w14:textId="77777777" w:rsidR="007E01CD" w:rsidRPr="007E01CD" w:rsidRDefault="00000000" w:rsidP="007E01CD">
      <w:r>
        <w:pict w14:anchorId="787AADB4">
          <v:rect id="_x0000_i1046" style="width:0;height:1.5pt" o:hralign="center" o:hrstd="t" o:hr="t" fillcolor="#a0a0a0" stroked="f"/>
        </w:pict>
      </w:r>
    </w:p>
    <w:p w14:paraId="38B75F32" w14:textId="77777777" w:rsidR="007E01CD" w:rsidRPr="007E01CD" w:rsidRDefault="007E01CD" w:rsidP="007E01CD">
      <w:pPr>
        <w:rPr>
          <w:b/>
          <w:bCs/>
        </w:rPr>
      </w:pPr>
      <w:r w:rsidRPr="007E01CD">
        <w:rPr>
          <w:rFonts w:ascii="Segoe UI Emoji" w:hAnsi="Segoe UI Emoji" w:cs="Segoe UI Emoji"/>
          <w:b/>
          <w:bCs/>
        </w:rPr>
        <w:t>✅</w:t>
      </w:r>
      <w:r w:rsidRPr="007E01CD">
        <w:rPr>
          <w:b/>
          <w:bCs/>
        </w:rPr>
        <w:t xml:space="preserve"> 3. GTM Transformation (Software / AI ISV)</w:t>
      </w:r>
    </w:p>
    <w:p w14:paraId="6DCBD322" w14:textId="77777777" w:rsidR="007E01CD" w:rsidRPr="007E01CD" w:rsidRDefault="007E01CD" w:rsidP="007E01CD">
      <w:r w:rsidRPr="007E01CD">
        <w:rPr>
          <w:b/>
          <w:bCs/>
        </w:rPr>
        <w:t>Archetype:</w:t>
      </w:r>
      <w:r w:rsidRPr="007E01CD">
        <w:t xml:space="preserve"> Growth </w:t>
      </w:r>
      <w:r w:rsidRPr="007E01CD">
        <w:rPr>
          <w:rFonts w:ascii="Arial" w:hAnsi="Arial" w:cs="Arial"/>
        </w:rPr>
        <w:t>→</w:t>
      </w:r>
      <w:r w:rsidRPr="007E01CD">
        <w:t xml:space="preserve"> execution</w:t>
      </w:r>
    </w:p>
    <w:p w14:paraId="3F6FB49D" w14:textId="77777777" w:rsidR="007E01CD" w:rsidRPr="007E01CD" w:rsidRDefault="007E01CD" w:rsidP="007E01CD">
      <w:r w:rsidRPr="007E01CD">
        <w:t>Why:</w:t>
      </w:r>
    </w:p>
    <w:p w14:paraId="3B70CF37" w14:textId="77777777" w:rsidR="007E01CD" w:rsidRPr="007E01CD" w:rsidRDefault="007E01CD" w:rsidP="007E01CD">
      <w:pPr>
        <w:numPr>
          <w:ilvl w:val="0"/>
          <w:numId w:val="40"/>
        </w:numPr>
      </w:pPr>
      <w:r w:rsidRPr="007E01CD">
        <w:t>shows commercial impact</w:t>
      </w:r>
    </w:p>
    <w:p w14:paraId="71CA4532" w14:textId="77777777" w:rsidR="007E01CD" w:rsidRPr="007E01CD" w:rsidRDefault="007E01CD" w:rsidP="007E01CD">
      <w:pPr>
        <w:numPr>
          <w:ilvl w:val="0"/>
          <w:numId w:val="40"/>
        </w:numPr>
      </w:pPr>
      <w:r w:rsidRPr="007E01CD">
        <w:t>connects to revenue</w:t>
      </w:r>
    </w:p>
    <w:p w14:paraId="77CD95A8" w14:textId="77777777" w:rsidR="007E01CD" w:rsidRDefault="007E01CD" w:rsidP="007E01CD">
      <w:pPr>
        <w:numPr>
          <w:ilvl w:val="0"/>
          <w:numId w:val="40"/>
        </w:numPr>
      </w:pPr>
      <w:r w:rsidRPr="007E01CD">
        <w:t>broad relevance</w:t>
      </w:r>
    </w:p>
    <w:p w14:paraId="26CA4899" w14:textId="0472AE30" w:rsidR="00B44CC4" w:rsidRDefault="00253FF6" w:rsidP="00253FF6">
      <w:pPr>
        <w:pStyle w:val="Heading3"/>
      </w:pPr>
      <w:r>
        <w:t>Revenue anchor case</w:t>
      </w:r>
    </w:p>
    <w:p w14:paraId="23DE69D5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AI Software Company (ISV)</w:t>
      </w:r>
    </w:p>
    <w:p w14:paraId="268ED4F1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BDCBE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20A051E5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A strong AI integration product existed, but the value was not clearly communicated.</w:t>
      </w:r>
    </w:p>
    <w:p w14:paraId="4172951C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Messaging was inconsistent, go-to-market strategy was underdeveloped, and the team</w:t>
      </w:r>
    </w:p>
    <w:p w14:paraId="63CF219F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needed to launch quickly without a clear positioning.</w:t>
      </w:r>
    </w:p>
    <w:p w14:paraId="1C49B16C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83BD9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6C8CD5D6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The product was aligned to a clear market position with a structured go-to-market strategy,</w:t>
      </w:r>
    </w:p>
    <w:p w14:paraId="71F4630F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enabling more effective communication, faster execution, and stronger market traction.</w:t>
      </w:r>
    </w:p>
    <w:p w14:paraId="47891B14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0A601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524D691A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 xml:space="preserve">$3M–$12M incremental revenue within 12–24 months  </w:t>
      </w:r>
    </w:p>
    <w:p w14:paraId="7EC5E448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 xml:space="preserve">$250K–$500K annual cost savings  </w:t>
      </w:r>
    </w:p>
    <w:p w14:paraId="08D39632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 xml:space="preserve">Improved customer acquisition and later-stage conversion  </w:t>
      </w:r>
    </w:p>
    <w:p w14:paraId="3835AF57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478C4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>What changed:</w:t>
      </w:r>
    </w:p>
    <w:p w14:paraId="20E9E114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 xml:space="preserve">- Messaging clarified the product’s value and differentiation  </w:t>
      </w:r>
    </w:p>
    <w:p w14:paraId="476C8911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 xml:space="preserve">- Go-to-market strategy aligned sales, marketing, and product  </w:t>
      </w:r>
    </w:p>
    <w:p w14:paraId="29D331FC" w14:textId="77777777" w:rsidR="004B3AA2" w:rsidRPr="004B3AA2" w:rsidRDefault="004B3AA2" w:rsidP="004B3AA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AA2">
        <w:rPr>
          <w:rFonts w:ascii="Times New Roman" w:eastAsia="Times New Roman" w:hAnsi="Times New Roman" w:cs="Times New Roman"/>
          <w:kern w:val="0"/>
          <w14:ligatures w14:val="none"/>
        </w:rPr>
        <w:t xml:space="preserve">- Execution shifted from fragmented activity to coordinated growth  </w:t>
      </w:r>
    </w:p>
    <w:p w14:paraId="2981289B" w14:textId="77777777" w:rsidR="004B3AA2" w:rsidRPr="007E01CD" w:rsidRDefault="004B3AA2" w:rsidP="004B3AA2"/>
    <w:p w14:paraId="24F35009" w14:textId="77777777" w:rsidR="007E01CD" w:rsidRPr="007E01CD" w:rsidRDefault="00000000" w:rsidP="007E01CD">
      <w:r>
        <w:pict w14:anchorId="1566BBE5">
          <v:rect id="_x0000_i1047" style="width:0;height:1.5pt" o:hralign="center" o:hrstd="t" o:hr="t" fillcolor="#a0a0a0" stroked="f"/>
        </w:pict>
      </w:r>
    </w:p>
    <w:p w14:paraId="25522271" w14:textId="77777777" w:rsidR="007E01CD" w:rsidRPr="007E01CD" w:rsidRDefault="007E01CD" w:rsidP="007E01CD">
      <w:pPr>
        <w:rPr>
          <w:b/>
          <w:bCs/>
        </w:rPr>
      </w:pPr>
      <w:r w:rsidRPr="007E01CD">
        <w:rPr>
          <w:rFonts w:ascii="Segoe UI Emoji" w:hAnsi="Segoe UI Emoji" w:cs="Segoe UI Emoji"/>
          <w:b/>
          <w:bCs/>
        </w:rPr>
        <w:t>✅</w:t>
      </w:r>
      <w:r w:rsidRPr="007E01CD">
        <w:rPr>
          <w:b/>
          <w:bCs/>
        </w:rPr>
        <w:t xml:space="preserve"> 4. Executive AI Readiness / Governance</w:t>
      </w:r>
    </w:p>
    <w:p w14:paraId="5B00133A" w14:textId="77777777" w:rsidR="007E01CD" w:rsidRPr="007E01CD" w:rsidRDefault="007E01CD" w:rsidP="007E01CD">
      <w:r w:rsidRPr="007E01CD">
        <w:rPr>
          <w:b/>
          <w:bCs/>
        </w:rPr>
        <w:t>Archetype:</w:t>
      </w:r>
      <w:r w:rsidRPr="007E01CD">
        <w:t xml:space="preserve"> Alignment under complexity</w:t>
      </w:r>
    </w:p>
    <w:p w14:paraId="2CEE9188" w14:textId="77777777" w:rsidR="007E01CD" w:rsidRPr="007E01CD" w:rsidRDefault="007E01CD" w:rsidP="007E01CD">
      <w:r w:rsidRPr="007E01CD">
        <w:t>Why:</w:t>
      </w:r>
    </w:p>
    <w:p w14:paraId="5751D2BD" w14:textId="77777777" w:rsidR="007E01CD" w:rsidRPr="007E01CD" w:rsidRDefault="007E01CD" w:rsidP="007E01CD">
      <w:pPr>
        <w:numPr>
          <w:ilvl w:val="0"/>
          <w:numId w:val="41"/>
        </w:numPr>
      </w:pPr>
      <w:r w:rsidRPr="007E01CD">
        <w:t>leadership-focused</w:t>
      </w:r>
    </w:p>
    <w:p w14:paraId="790E8FAC" w14:textId="77777777" w:rsidR="007E01CD" w:rsidRPr="007E01CD" w:rsidRDefault="007E01CD" w:rsidP="007E01CD">
      <w:pPr>
        <w:numPr>
          <w:ilvl w:val="0"/>
          <w:numId w:val="41"/>
        </w:numPr>
      </w:pPr>
      <w:r w:rsidRPr="007E01CD">
        <w:t>strategic framing</w:t>
      </w:r>
    </w:p>
    <w:p w14:paraId="3EAAB2B8" w14:textId="77777777" w:rsidR="007E01CD" w:rsidRDefault="007E01CD" w:rsidP="007E01CD">
      <w:pPr>
        <w:numPr>
          <w:ilvl w:val="0"/>
          <w:numId w:val="41"/>
        </w:numPr>
      </w:pPr>
      <w:r w:rsidRPr="007E01CD">
        <w:t>reinforces “clarity before execution”</w:t>
      </w:r>
    </w:p>
    <w:p w14:paraId="231658F5" w14:textId="77777777" w:rsidR="003D147B" w:rsidRDefault="003D147B" w:rsidP="003D147B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FINAL PROOF STACK SNAPSHOT (COPY-READY)</w:t>
      </w:r>
    </w:p>
    <w:p w14:paraId="2B5F84A6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your </w:t>
      </w:r>
      <w:r>
        <w:rPr>
          <w:rStyle w:val="Strong"/>
          <w:rFonts w:ascii="Segoe UI" w:hAnsi="Segoe UI" w:cs="Segoe UI"/>
          <w:sz w:val="21"/>
          <w:szCs w:val="21"/>
        </w:rPr>
        <w:t>CEO/board AI clarity anchor</w:t>
      </w:r>
    </w:p>
    <w:p w14:paraId="0A709F63" w14:textId="77777777" w:rsidR="003D147B" w:rsidRDefault="00000000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BB67E40">
          <v:rect id="_x0000_i1048" style="width:0;height:1.5pt" o:hralign="center" o:hrstd="t" o:hr="t" fillcolor="#a0a0a0" stroked="f"/>
        </w:pict>
      </w:r>
    </w:p>
    <w:p w14:paraId="1D9F4C98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xwyputnstr2mcr8bsfkthg"/>
          <w:rFonts w:ascii="Segoe UI" w:hAnsi="Segoe UI" w:cs="Segoe UI"/>
          <w:sz w:val="21"/>
          <w:szCs w:val="21"/>
        </w:rPr>
        <w:t>Plain Text</w:t>
      </w:r>
    </w:p>
    <w:p w14:paraId="034A1C78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Education Technology Company</w:t>
      </w:r>
    </w:p>
    <w:p w14:paraId="4D32D261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1BDA237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Before:</w:t>
      </w:r>
    </w:p>
    <w:p w14:paraId="5304F3B1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Leadership understood AI’s potential, but lacked a shared baseline.</w:t>
      </w:r>
    </w:p>
    <w:p w14:paraId="0005B3BB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Conversations were inconsistent, priorities were unclear, and momentum</w:t>
      </w:r>
    </w:p>
    <w:p w14:paraId="75CCCC05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was difficult to sustain without confidence in readiness or direction.</w:t>
      </w:r>
    </w:p>
    <w:p w14:paraId="4CBBD9C6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D9E4F3A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After:</w:t>
      </w:r>
    </w:p>
    <w:p w14:paraId="1D525D28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Executive alignment was established around a clear understanding of AI,</w:t>
      </w:r>
    </w:p>
    <w:p w14:paraId="7BCC8F62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enabling structured decision-making and a coordinated path forward.</w:t>
      </w:r>
    </w:p>
    <w:p w14:paraId="71A5AA38" w14:textId="77777777" w:rsidR="003D147B" w:rsidRDefault="003D147B" w:rsidP="003D147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EF571C6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>Impact:</w:t>
      </w:r>
    </w:p>
    <w:p w14:paraId="191A8A88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 xml:space="preserve">Improved leadership alignment on AI strategy  </w:t>
      </w:r>
    </w:p>
    <w:p w14:paraId="2A412F77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 xml:space="preserve">Clear, prioritized roadmap for responsible adoption  </w:t>
      </w:r>
    </w:p>
    <w:p w14:paraId="21C6BA94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 xml:space="preserve">Increased confidence in decision-making and next steps  </w:t>
      </w:r>
    </w:p>
    <w:p w14:paraId="5FF08B24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</w:p>
    <w:p w14:paraId="2A16D9F1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>What changed:</w:t>
      </w:r>
    </w:p>
    <w:p w14:paraId="49B3C1AD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 xml:space="preserve">- Leadership developed a shared language and understanding of AI  </w:t>
      </w:r>
    </w:p>
    <w:p w14:paraId="1019DC7F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 xml:space="preserve">- Priorities shifted from experimentation to outcome-driven decisions  </w:t>
      </w:r>
    </w:p>
    <w:p w14:paraId="4B2CB506" w14:textId="77777777" w:rsidR="00FA254A" w:rsidRPr="00FA254A" w:rsidRDefault="00FA254A" w:rsidP="00FA254A">
      <w:pPr>
        <w:ind w:left="720"/>
        <w:rPr>
          <w:rFonts w:ascii="Segoe UI" w:hAnsi="Segoe UI" w:cs="Segoe UI"/>
          <w:sz w:val="21"/>
          <w:szCs w:val="21"/>
        </w:rPr>
      </w:pPr>
      <w:r w:rsidRPr="00FA254A">
        <w:rPr>
          <w:rFonts w:ascii="Segoe UI" w:hAnsi="Segoe UI" w:cs="Segoe UI"/>
          <w:sz w:val="21"/>
          <w:szCs w:val="21"/>
        </w:rPr>
        <w:t xml:space="preserve">- AI initiatives became aligned to organizational purpose and impact </w:t>
      </w:r>
    </w:p>
    <w:p w14:paraId="665CF953" w14:textId="77777777" w:rsidR="003D147B" w:rsidRPr="007E01CD" w:rsidRDefault="003D147B" w:rsidP="003D147B">
      <w:pPr>
        <w:ind w:left="720"/>
      </w:pPr>
    </w:p>
    <w:p w14:paraId="359712CA" w14:textId="77777777" w:rsidR="007E01CD" w:rsidRPr="007E01CD" w:rsidRDefault="00000000" w:rsidP="007E01CD">
      <w:r>
        <w:pict w14:anchorId="2142EA14">
          <v:rect id="_x0000_i1049" style="width:0;height:1.5pt" o:hralign="center" o:hrstd="t" o:hr="t" fillcolor="#a0a0a0" stroked="f"/>
        </w:pict>
      </w:r>
    </w:p>
    <w:p w14:paraId="7FB88FF8" w14:textId="77777777" w:rsidR="007E01CD" w:rsidRPr="007E01CD" w:rsidRDefault="007E01CD" w:rsidP="007E01CD">
      <w:pPr>
        <w:rPr>
          <w:b/>
          <w:bCs/>
        </w:rPr>
      </w:pPr>
      <w:r w:rsidRPr="007E01CD">
        <w:rPr>
          <w:rFonts w:ascii="Segoe UI Emoji" w:hAnsi="Segoe UI Emoji" w:cs="Segoe UI Emoji"/>
          <w:b/>
          <w:bCs/>
        </w:rPr>
        <w:t>✅</w:t>
      </w:r>
      <w:r w:rsidRPr="007E01CD">
        <w:rPr>
          <w:b/>
          <w:bCs/>
        </w:rPr>
        <w:t xml:space="preserve"> 5. AI &amp; Knowledge Transformation (Comms Firm)</w:t>
      </w:r>
    </w:p>
    <w:p w14:paraId="66780CF6" w14:textId="77777777" w:rsidR="007E01CD" w:rsidRPr="007E01CD" w:rsidRDefault="007E01CD" w:rsidP="007E01CD">
      <w:r w:rsidRPr="007E01CD">
        <w:rPr>
          <w:b/>
          <w:bCs/>
        </w:rPr>
        <w:t>Archetype:</w:t>
      </w:r>
      <w:r w:rsidRPr="007E01CD">
        <w:t xml:space="preserve"> AI + operations</w:t>
      </w:r>
    </w:p>
    <w:p w14:paraId="26961A8D" w14:textId="77777777" w:rsidR="007E01CD" w:rsidRPr="007E01CD" w:rsidRDefault="007E01CD" w:rsidP="007E01CD">
      <w:r w:rsidRPr="007E01CD">
        <w:t>Why:</w:t>
      </w:r>
    </w:p>
    <w:p w14:paraId="67855D40" w14:textId="77777777" w:rsidR="007E01CD" w:rsidRPr="007E01CD" w:rsidRDefault="007E01CD" w:rsidP="007E01CD">
      <w:pPr>
        <w:numPr>
          <w:ilvl w:val="0"/>
          <w:numId w:val="42"/>
        </w:numPr>
      </w:pPr>
      <w:r w:rsidRPr="007E01CD">
        <w:t xml:space="preserve">bridges: </w:t>
      </w:r>
    </w:p>
    <w:p w14:paraId="02574BC7" w14:textId="77777777" w:rsidR="007E01CD" w:rsidRPr="007E01CD" w:rsidRDefault="007E01CD" w:rsidP="007E01CD">
      <w:pPr>
        <w:numPr>
          <w:ilvl w:val="1"/>
          <w:numId w:val="42"/>
        </w:numPr>
      </w:pPr>
      <w:r w:rsidRPr="007E01CD">
        <w:t>knowledge work</w:t>
      </w:r>
    </w:p>
    <w:p w14:paraId="6A02B781" w14:textId="77777777" w:rsidR="007E01CD" w:rsidRPr="007E01CD" w:rsidRDefault="007E01CD" w:rsidP="007E01CD">
      <w:pPr>
        <w:numPr>
          <w:ilvl w:val="1"/>
          <w:numId w:val="42"/>
        </w:numPr>
      </w:pPr>
      <w:r w:rsidRPr="007E01CD">
        <w:t>execution</w:t>
      </w:r>
    </w:p>
    <w:p w14:paraId="0546C223" w14:textId="77777777" w:rsidR="007E01CD" w:rsidRDefault="007E01CD" w:rsidP="007E01CD">
      <w:pPr>
        <w:numPr>
          <w:ilvl w:val="1"/>
          <w:numId w:val="42"/>
        </w:numPr>
      </w:pPr>
      <w:r w:rsidRPr="007E01CD">
        <w:t>transformation</w:t>
      </w:r>
    </w:p>
    <w:p w14:paraId="2C151CBF" w14:textId="77777777" w:rsidR="00545D06" w:rsidRDefault="00545D06" w:rsidP="00545D06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FINAL PROOF STACK SNAPSHOT (COPY-READY)</w:t>
      </w:r>
    </w:p>
    <w:p w14:paraId="40FC8528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becomes your </w:t>
      </w:r>
      <w:r>
        <w:rPr>
          <w:rStyle w:val="Strong"/>
          <w:rFonts w:ascii="Segoe UI" w:hAnsi="Segoe UI" w:cs="Segoe UI"/>
          <w:sz w:val="21"/>
          <w:szCs w:val="21"/>
        </w:rPr>
        <w:t>execution / knowledge transformation anchor</w:t>
      </w:r>
    </w:p>
    <w:p w14:paraId="328D2B18" w14:textId="77777777" w:rsidR="00545D06" w:rsidRDefault="00000000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34F163E">
          <v:rect id="_x0000_i1050" style="width:0;height:1.5pt" o:hralign="center" o:hrstd="t" o:hr="t" fillcolor="#a0a0a0" stroked="f"/>
        </w:pict>
      </w:r>
    </w:p>
    <w:p w14:paraId="6CBB1035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xwyputnstr2mcr8bsfkthg"/>
          <w:rFonts w:ascii="Segoe UI" w:hAnsi="Segoe UI" w:cs="Segoe UI"/>
          <w:sz w:val="21"/>
          <w:szCs w:val="21"/>
        </w:rPr>
        <w:t>Plain Text</w:t>
      </w:r>
    </w:p>
    <w:p w14:paraId="5F69AEF3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Strategic Communications Firm</w:t>
      </w:r>
    </w:p>
    <w:p w14:paraId="7469771E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D0BA7BF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Before:</w:t>
      </w:r>
    </w:p>
    <w:p w14:paraId="132F08F4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As the firm scaled, knowledge work became fragmented.</w:t>
      </w:r>
    </w:p>
    <w:p w14:paraId="0E7745D2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Teams spent excessive time searching for information, recreating content,</w:t>
      </w:r>
    </w:p>
    <w:p w14:paraId="10BE4037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and working across disconnected tools—creating friction in execution.</w:t>
      </w:r>
    </w:p>
    <w:p w14:paraId="6DB236EC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8F1FDBC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Leadership also needed to introduce AI without compromising trust,</w:t>
      </w:r>
    </w:p>
    <w:p w14:paraId="269FF4D5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credibility, or the human expertise at the core of the business.</w:t>
      </w:r>
    </w:p>
    <w:p w14:paraId="6180598E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3F8960C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After:</w:t>
      </w:r>
    </w:p>
    <w:p w14:paraId="42A10EB2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Knowledge workflows were clarified and structured around a business-aligned AI strategy,</w:t>
      </w:r>
    </w:p>
    <w:p w14:paraId="37BD8F51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enabling teams to work more efficiently while maintaining quality and trust.</w:t>
      </w:r>
    </w:p>
    <w:p w14:paraId="7E2FE94B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F15DE68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Impact:</w:t>
      </w:r>
    </w:p>
    <w:p w14:paraId="5501EE82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Reduced time spent searching for and recreating content </w:t>
      </w:r>
    </w:p>
    <w:p w14:paraId="4627C9F1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Improved consistency across content creation and delivery </w:t>
      </w:r>
    </w:p>
    <w:p w14:paraId="7F7AFEC9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Increased confidence in how AI supports, rather than replaces, expertise </w:t>
      </w:r>
    </w:p>
    <w:p w14:paraId="2C8D55DD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523C80A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What changed:</w:t>
      </w:r>
    </w:p>
    <w:p w14:paraId="08BE0FC9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- Knowledge workflows became more structured and connected </w:t>
      </w:r>
    </w:p>
    <w:p w14:paraId="7E7057ED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- AI was aligned to real work, not isolated experimentation </w:t>
      </w:r>
    </w:p>
    <w:p w14:paraId="36EA0AFF" w14:textId="77777777" w:rsidR="00545D06" w:rsidRDefault="00545D06" w:rsidP="00545D0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- Teams shifted from fragmented effort to consistent, repeatable execution </w:t>
      </w:r>
    </w:p>
    <w:p w14:paraId="08814FDA" w14:textId="77777777" w:rsidR="004D2AB0" w:rsidRPr="007E01CD" w:rsidRDefault="004D2AB0" w:rsidP="004D2AB0"/>
    <w:p w14:paraId="33AE9623" w14:textId="77777777" w:rsidR="00B443F7" w:rsidRPr="00B443F7" w:rsidRDefault="00B443F7" w:rsidP="00B443F7"/>
    <w:p w14:paraId="44C26BDE" w14:textId="77777777" w:rsidR="00B443F7" w:rsidRDefault="00B443F7" w:rsidP="00B443F7"/>
    <w:p w14:paraId="1A4288E6" w14:textId="77777777" w:rsidR="00B443F7" w:rsidRPr="00B443F7" w:rsidRDefault="00B443F7" w:rsidP="00B443F7"/>
    <w:p w14:paraId="6ABC873F" w14:textId="77777777" w:rsidR="00B83FC3" w:rsidRPr="00B83FC3" w:rsidRDefault="00B83FC3" w:rsidP="00B83FC3"/>
    <w:p w14:paraId="5FFC5B8B" w14:textId="77777777" w:rsidR="00B83FC3" w:rsidRPr="00B83FC3" w:rsidRDefault="00B83FC3" w:rsidP="00B83FC3"/>
    <w:p w14:paraId="79B308A2" w14:textId="77777777" w:rsidR="00B83FC3" w:rsidRPr="00B83FC3" w:rsidRDefault="00B83FC3" w:rsidP="00B83FC3"/>
    <w:p w14:paraId="33C64DE1" w14:textId="77777777" w:rsidR="00B83FC3" w:rsidRPr="00B83FC3" w:rsidRDefault="00B83FC3" w:rsidP="00B83FC3"/>
    <w:p w14:paraId="7B152FAC" w14:textId="77777777" w:rsidR="00CE24BC" w:rsidRPr="00CE24BC" w:rsidRDefault="00CE24BC" w:rsidP="00CE24BC"/>
    <w:sectPr w:rsidR="00CE24BC" w:rsidRPr="00CE24BC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elle Caldwell" w:date="2026-06-22T14:48:00Z" w:initials="MC">
    <w:p w14:paraId="71E76E14" w14:textId="77777777" w:rsidR="00C1299F" w:rsidRDefault="00C1299F" w:rsidP="00C1299F">
      <w:pPr>
        <w:pStyle w:val="CommentText"/>
      </w:pPr>
      <w:r>
        <w:rPr>
          <w:rStyle w:val="CommentReference"/>
        </w:rPr>
        <w:annotationRef/>
      </w:r>
      <w:r>
        <w:t>Take our case studies and group them into 3 “proof archetypes” patterns: 1. Alignment Breakdown &gt; Clarity 2. AI Noise &gt; AI Leverage 3. Growth Friction &gt; Scalable Execution</w:t>
      </w:r>
    </w:p>
  </w:comment>
  <w:comment w:id="1" w:author="Michelle Caldwell" w:date="2026-06-22T14:59:00Z" w:initials="MC">
    <w:p w14:paraId="416E2498" w14:textId="77777777" w:rsidR="00587FF1" w:rsidRDefault="00587FF1" w:rsidP="00587FF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1. Snapshot ALWAYS above the fold</w:t>
      </w:r>
    </w:p>
    <w:p w14:paraId="397EB31C" w14:textId="77777777" w:rsidR="00587FF1" w:rsidRDefault="00587FF1" w:rsidP="00587FF1">
      <w:pPr>
        <w:pStyle w:val="CommentText"/>
        <w:numPr>
          <w:ilvl w:val="0"/>
          <w:numId w:val="32"/>
        </w:numPr>
      </w:pPr>
      <w:r>
        <w:t>no scrolling required to see proof</w:t>
      </w:r>
    </w:p>
    <w:p w14:paraId="4CAA157C" w14:textId="77777777" w:rsidR="00587FF1" w:rsidRDefault="00587FF1" w:rsidP="00587FF1">
      <w:pPr>
        <w:pStyle w:val="CommentText"/>
      </w:pPr>
      <w:r>
        <w:rPr>
          <w:b/>
          <w:bCs/>
        </w:rPr>
        <w:t>2. Max 5 snapshots</w:t>
      </w:r>
    </w:p>
    <w:p w14:paraId="3407077F" w14:textId="77777777" w:rsidR="00587FF1" w:rsidRDefault="00587FF1" w:rsidP="00587FF1">
      <w:pPr>
        <w:pStyle w:val="CommentText"/>
        <w:numPr>
          <w:ilvl w:val="0"/>
          <w:numId w:val="33"/>
        </w:numPr>
      </w:pPr>
      <w:r>
        <w:t>discipline = authority</w:t>
      </w:r>
    </w:p>
    <w:p w14:paraId="0CB757A0" w14:textId="77777777" w:rsidR="00587FF1" w:rsidRDefault="00587FF1" w:rsidP="00587FF1">
      <w:pPr>
        <w:pStyle w:val="CommentText"/>
      </w:pPr>
      <w:r>
        <w:rPr>
          <w:b/>
          <w:bCs/>
        </w:rPr>
        <w:t>3. Metrics must be visible</w:t>
      </w:r>
    </w:p>
    <w:p w14:paraId="70A94959" w14:textId="77777777" w:rsidR="00587FF1" w:rsidRDefault="00587FF1" w:rsidP="00587FF1">
      <w:pPr>
        <w:pStyle w:val="CommentText"/>
      </w:pPr>
      <w:r>
        <w:t>Even if imperfect:</w:t>
      </w:r>
    </w:p>
    <w:p w14:paraId="296FCC53" w14:textId="77777777" w:rsidR="00587FF1" w:rsidRDefault="00587FF1" w:rsidP="00587FF1">
      <w:pPr>
        <w:pStyle w:val="CommentText"/>
        <w:numPr>
          <w:ilvl w:val="0"/>
          <w:numId w:val="34"/>
        </w:numPr>
      </w:pPr>
      <w:r>
        <w:t>directional is okay</w:t>
      </w:r>
    </w:p>
    <w:p w14:paraId="40FE62B2" w14:textId="77777777" w:rsidR="00587FF1" w:rsidRDefault="00587FF1" w:rsidP="00587FF1">
      <w:pPr>
        <w:pStyle w:val="CommentText"/>
        <w:numPr>
          <w:ilvl w:val="0"/>
          <w:numId w:val="34"/>
        </w:numPr>
      </w:pPr>
      <w:r>
        <w:t>absence is not</w:t>
      </w:r>
    </w:p>
    <w:p w14:paraId="7A1D18A2" w14:textId="77777777" w:rsidR="00587FF1" w:rsidRDefault="00587FF1" w:rsidP="00587FF1">
      <w:pPr>
        <w:pStyle w:val="CommentText"/>
      </w:pPr>
      <w:r>
        <w:rPr>
          <w:b/>
          <w:bCs/>
        </w:rPr>
        <w:t>4. No methodology language in snapshots</w:t>
      </w:r>
    </w:p>
    <w:p w14:paraId="4946F41D" w14:textId="77777777" w:rsidR="00587FF1" w:rsidRDefault="00587FF1" w:rsidP="00587FF1">
      <w:pPr>
        <w:pStyle w:val="CommentText"/>
      </w:pPr>
      <w:r>
        <w:t>Remove:</w:t>
      </w:r>
    </w:p>
    <w:p w14:paraId="420FE0B7" w14:textId="77777777" w:rsidR="00587FF1" w:rsidRDefault="00587FF1" w:rsidP="00587FF1">
      <w:pPr>
        <w:pStyle w:val="CommentText"/>
        <w:numPr>
          <w:ilvl w:val="0"/>
          <w:numId w:val="35"/>
        </w:numPr>
      </w:pPr>
      <w:r>
        <w:t>“assessment”</w:t>
      </w:r>
    </w:p>
    <w:p w14:paraId="762CA0B2" w14:textId="77777777" w:rsidR="00587FF1" w:rsidRDefault="00587FF1" w:rsidP="00587FF1">
      <w:pPr>
        <w:pStyle w:val="CommentText"/>
        <w:numPr>
          <w:ilvl w:val="0"/>
          <w:numId w:val="35"/>
        </w:numPr>
      </w:pPr>
      <w:r>
        <w:t>“framework development”</w:t>
      </w:r>
    </w:p>
    <w:p w14:paraId="291DD329" w14:textId="77777777" w:rsidR="00587FF1" w:rsidRDefault="00587FF1" w:rsidP="00587FF1">
      <w:pPr>
        <w:pStyle w:val="CommentText"/>
      </w:pPr>
      <w:r>
        <w:t>Keep:</w:t>
      </w:r>
    </w:p>
    <w:p w14:paraId="783AA787" w14:textId="77777777" w:rsidR="00587FF1" w:rsidRDefault="00587FF1" w:rsidP="00587FF1">
      <w:pPr>
        <w:pStyle w:val="CommentText"/>
        <w:numPr>
          <w:ilvl w:val="0"/>
          <w:numId w:val="36"/>
        </w:numPr>
      </w:pPr>
      <w:r>
        <w:t>outcomes</w:t>
      </w:r>
    </w:p>
    <w:p w14:paraId="7D39EBDD" w14:textId="77777777" w:rsidR="00587FF1" w:rsidRDefault="00587FF1" w:rsidP="00587FF1">
      <w:pPr>
        <w:pStyle w:val="CommentText"/>
        <w:numPr>
          <w:ilvl w:val="0"/>
          <w:numId w:val="36"/>
        </w:numPr>
      </w:pPr>
      <w:r>
        <w:t>decisions</w:t>
      </w:r>
    </w:p>
    <w:p w14:paraId="321A6703" w14:textId="77777777" w:rsidR="00587FF1" w:rsidRDefault="00587FF1" w:rsidP="00587FF1">
      <w:pPr>
        <w:pStyle w:val="CommentText"/>
        <w:numPr>
          <w:ilvl w:val="0"/>
          <w:numId w:val="36"/>
        </w:numPr>
      </w:pPr>
      <w:r>
        <w:t>alignment</w:t>
      </w:r>
    </w:p>
    <w:p w14:paraId="58E6A862" w14:textId="77777777" w:rsidR="00587FF1" w:rsidRDefault="00587FF1" w:rsidP="00587FF1">
      <w:pPr>
        <w:pStyle w:val="CommentText"/>
      </w:pPr>
    </w:p>
  </w:comment>
  <w:comment w:id="2" w:author="Michelle Caldwell" w:date="2026-06-22T14:49:00Z" w:initials="MC">
    <w:p w14:paraId="4469A86F" w14:textId="77777777" w:rsidR="00C1299F" w:rsidRDefault="00C1299F" w:rsidP="00C1299F">
      <w:pPr>
        <w:pStyle w:val="CommentText"/>
        <w:numPr>
          <w:ilvl w:val="0"/>
          <w:numId w:val="30"/>
        </w:numPr>
      </w:pPr>
      <w:r>
        <w:rPr>
          <w:rStyle w:val="CommentReference"/>
        </w:rPr>
        <w:annotationRef/>
      </w:r>
      <w:r>
        <w:rPr>
          <w:b/>
          <w:bCs/>
        </w:rPr>
        <w:t>No mention of Synozur in the body</w:t>
      </w:r>
    </w:p>
    <w:p w14:paraId="246F70FC" w14:textId="77777777" w:rsidR="00C1299F" w:rsidRDefault="00C1299F" w:rsidP="00C1299F">
      <w:pPr>
        <w:pStyle w:val="CommentText"/>
        <w:numPr>
          <w:ilvl w:val="0"/>
          <w:numId w:val="30"/>
        </w:numPr>
      </w:pPr>
    </w:p>
    <w:p w14:paraId="624E3209" w14:textId="77777777" w:rsidR="00C1299F" w:rsidRDefault="00C1299F" w:rsidP="00C1299F">
      <w:pPr>
        <w:pStyle w:val="CommentText"/>
        <w:numPr>
          <w:ilvl w:val="1"/>
          <w:numId w:val="30"/>
        </w:numPr>
        <w:ind w:left="720"/>
      </w:pPr>
      <w:r>
        <w:t xml:space="preserve">The proof is about </w:t>
      </w:r>
      <w:r>
        <w:rPr>
          <w:i/>
          <w:iCs/>
        </w:rPr>
        <w:t>them</w:t>
      </w:r>
      <w:r>
        <w:t>, not you</w:t>
      </w:r>
    </w:p>
    <w:p w14:paraId="6CE26FD7" w14:textId="77777777" w:rsidR="00C1299F" w:rsidRDefault="00C1299F" w:rsidP="00C1299F">
      <w:pPr>
        <w:pStyle w:val="CommentText"/>
        <w:numPr>
          <w:ilvl w:val="0"/>
          <w:numId w:val="30"/>
        </w:numPr>
      </w:pPr>
      <w:r>
        <w:rPr>
          <w:b/>
          <w:bCs/>
        </w:rPr>
        <w:t>Always include “Before” and “After”</w:t>
      </w:r>
    </w:p>
    <w:p w14:paraId="45E96C83" w14:textId="77777777" w:rsidR="00C1299F" w:rsidRDefault="00C1299F" w:rsidP="00C1299F">
      <w:pPr>
        <w:pStyle w:val="CommentText"/>
        <w:numPr>
          <w:ilvl w:val="0"/>
          <w:numId w:val="30"/>
        </w:numPr>
      </w:pPr>
    </w:p>
    <w:p w14:paraId="26F4BC87" w14:textId="77777777" w:rsidR="00C1299F" w:rsidRDefault="00C1299F" w:rsidP="00C1299F">
      <w:pPr>
        <w:pStyle w:val="CommentText"/>
        <w:numPr>
          <w:ilvl w:val="1"/>
          <w:numId w:val="30"/>
        </w:numPr>
      </w:pPr>
      <w:r>
        <w:t>Without contrast → no proof</w:t>
      </w:r>
    </w:p>
    <w:p w14:paraId="15F13FD7" w14:textId="77777777" w:rsidR="00C1299F" w:rsidRDefault="00C1299F" w:rsidP="00C1299F">
      <w:pPr>
        <w:pStyle w:val="CommentText"/>
        <w:numPr>
          <w:ilvl w:val="0"/>
          <w:numId w:val="30"/>
        </w:numPr>
      </w:pPr>
      <w:r>
        <w:rPr>
          <w:b/>
          <w:bCs/>
        </w:rPr>
        <w:t>Impact must be visible</w:t>
      </w:r>
    </w:p>
    <w:p w14:paraId="632AE8CE" w14:textId="77777777" w:rsidR="00C1299F" w:rsidRDefault="00C1299F" w:rsidP="00C1299F">
      <w:pPr>
        <w:pStyle w:val="CommentText"/>
        <w:numPr>
          <w:ilvl w:val="0"/>
          <w:numId w:val="30"/>
        </w:numPr>
      </w:pPr>
    </w:p>
    <w:p w14:paraId="00320E8A" w14:textId="77777777" w:rsidR="00C1299F" w:rsidRDefault="00C1299F" w:rsidP="00C1299F">
      <w:pPr>
        <w:pStyle w:val="CommentText"/>
        <w:numPr>
          <w:ilvl w:val="1"/>
          <w:numId w:val="30"/>
        </w:numPr>
      </w:pPr>
      <w:r>
        <w:t>metrics OR strong directional outcomes</w:t>
      </w:r>
    </w:p>
    <w:p w14:paraId="1B648699" w14:textId="77777777" w:rsidR="00C1299F" w:rsidRDefault="00C1299F" w:rsidP="00C1299F">
      <w:pPr>
        <w:pStyle w:val="CommentText"/>
        <w:numPr>
          <w:ilvl w:val="0"/>
          <w:numId w:val="30"/>
        </w:numPr>
      </w:pPr>
      <w:r>
        <w:rPr>
          <w:b/>
          <w:bCs/>
        </w:rPr>
        <w:t>What changed must be behavioral</w:t>
      </w:r>
    </w:p>
    <w:p w14:paraId="7A8C537A" w14:textId="77777777" w:rsidR="00C1299F" w:rsidRDefault="00C1299F" w:rsidP="00C1299F">
      <w:pPr>
        <w:pStyle w:val="CommentText"/>
        <w:numPr>
          <w:ilvl w:val="0"/>
          <w:numId w:val="30"/>
        </w:numPr>
      </w:pPr>
    </w:p>
    <w:p w14:paraId="746B6AE0" w14:textId="77777777" w:rsidR="00C1299F" w:rsidRDefault="00C1299F" w:rsidP="00C1299F">
      <w:pPr>
        <w:pStyle w:val="CommentText"/>
        <w:numPr>
          <w:ilvl w:val="1"/>
          <w:numId w:val="30"/>
        </w:numPr>
      </w:pPr>
      <w:r>
        <w:t>decisions</w:t>
      </w:r>
    </w:p>
    <w:p w14:paraId="57F00172" w14:textId="77777777" w:rsidR="00C1299F" w:rsidRDefault="00C1299F" w:rsidP="00C1299F">
      <w:pPr>
        <w:pStyle w:val="CommentText"/>
        <w:numPr>
          <w:ilvl w:val="1"/>
          <w:numId w:val="30"/>
        </w:numPr>
      </w:pPr>
      <w:r>
        <w:t>alignment</w:t>
      </w:r>
    </w:p>
    <w:p w14:paraId="2D7445D0" w14:textId="77777777" w:rsidR="00C1299F" w:rsidRDefault="00C1299F" w:rsidP="00C1299F">
      <w:pPr>
        <w:pStyle w:val="CommentText"/>
        <w:numPr>
          <w:ilvl w:val="1"/>
          <w:numId w:val="30"/>
        </w:numPr>
      </w:pPr>
      <w:r>
        <w:t>execution</w:t>
      </w:r>
    </w:p>
    <w:p w14:paraId="60A6F668" w14:textId="77777777" w:rsidR="00C1299F" w:rsidRDefault="00C1299F" w:rsidP="00C1299F">
      <w:pPr>
        <w:pStyle w:val="CommentText"/>
      </w:pPr>
      <w:r>
        <w:t>NOT:</w:t>
      </w:r>
    </w:p>
    <w:p w14:paraId="0047D651" w14:textId="77777777" w:rsidR="00C1299F" w:rsidRDefault="00C1299F" w:rsidP="00C1299F">
      <w:pPr>
        <w:pStyle w:val="CommentText"/>
        <w:numPr>
          <w:ilvl w:val="0"/>
          <w:numId w:val="31"/>
        </w:numPr>
      </w:pPr>
      <w:r>
        <w:t>deliverables</w:t>
      </w:r>
    </w:p>
    <w:p w14:paraId="5EF58F6E" w14:textId="77777777" w:rsidR="00C1299F" w:rsidRDefault="00C1299F" w:rsidP="00C1299F">
      <w:pPr>
        <w:pStyle w:val="CommentText"/>
        <w:numPr>
          <w:ilvl w:val="0"/>
          <w:numId w:val="31"/>
        </w:numPr>
      </w:pPr>
      <w:r>
        <w:t>activities</w:t>
      </w:r>
    </w:p>
    <w:p w14:paraId="786C7585" w14:textId="77777777" w:rsidR="00C1299F" w:rsidRDefault="00C1299F" w:rsidP="00C1299F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E76E14" w15:done="0"/>
  <w15:commentEx w15:paraId="58E6A862" w15:done="0"/>
  <w15:commentEx w15:paraId="786C75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FF195F" w16cex:dateUtc="2026-06-22T21:48:00Z"/>
  <w16cex:commentExtensible w16cex:durableId="51EC3C45" w16cex:dateUtc="2026-06-22T21:59:00Z"/>
  <w16cex:commentExtensible w16cex:durableId="16E44112" w16cex:dateUtc="2026-06-22T21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E76E14" w16cid:durableId="1BFF195F"/>
  <w16cid:commentId w16cid:paraId="58E6A862" w16cid:durableId="51EC3C45"/>
  <w16cid:commentId w16cid:paraId="786C7585" w16cid:durableId="16E441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524F" w14:textId="77777777" w:rsidR="0086545F" w:rsidRDefault="0086545F" w:rsidP="003A3465">
      <w:pPr>
        <w:spacing w:after="0" w:line="240" w:lineRule="auto"/>
      </w:pPr>
      <w:r>
        <w:separator/>
      </w:r>
    </w:p>
  </w:endnote>
  <w:endnote w:type="continuationSeparator" w:id="0">
    <w:p w14:paraId="673195A0" w14:textId="77777777" w:rsidR="0086545F" w:rsidRDefault="0086545F" w:rsidP="003A3465">
      <w:pPr>
        <w:spacing w:after="0" w:line="240" w:lineRule="auto"/>
      </w:pPr>
      <w:r>
        <w:continuationSeparator/>
      </w:r>
    </w:p>
  </w:endnote>
  <w:endnote w:type="continuationNotice" w:id="1">
    <w:p w14:paraId="3F1AA821" w14:textId="77777777" w:rsidR="0086545F" w:rsidRDefault="008654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venir Next LT Pro Demi">
    <w:panose1 w:val="020B07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94256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40C102" w14:textId="77777777" w:rsidR="003A3465" w:rsidRDefault="003A346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F7840">
          <w:rPr>
            <w:color w:val="810FFB" w:themeColor="accent1"/>
          </w:rPr>
          <w:fldChar w:fldCharType="begin"/>
        </w:r>
        <w:r w:rsidRPr="005F7840">
          <w:rPr>
            <w:color w:val="810FFB" w:themeColor="accent1"/>
          </w:rPr>
          <w:instrText xml:space="preserve"> PAGE   \* MERGEFORMAT </w:instrText>
        </w:r>
        <w:r w:rsidRPr="005F7840">
          <w:rPr>
            <w:color w:val="810FFB" w:themeColor="accent1"/>
          </w:rPr>
          <w:fldChar w:fldCharType="separate"/>
        </w:r>
        <w:r w:rsidRPr="005F7840">
          <w:rPr>
            <w:b/>
            <w:bCs/>
            <w:noProof/>
            <w:color w:val="810FFB" w:themeColor="accent1"/>
          </w:rPr>
          <w:t>2</w:t>
        </w:r>
        <w:r w:rsidRPr="005F7840">
          <w:rPr>
            <w:b/>
            <w:bCs/>
            <w:noProof/>
            <w:color w:val="810FFB" w:themeColor="accent1"/>
          </w:rPr>
          <w:fldChar w:fldCharType="end"/>
        </w:r>
        <w:r>
          <w:rPr>
            <w:b/>
            <w:bCs/>
          </w:rPr>
          <w:t xml:space="preserve"> | </w:t>
        </w:r>
        <w:r w:rsidR="00542F09">
          <w:rPr>
            <w:color w:val="7F7F7F" w:themeColor="background1" w:themeShade="7F"/>
            <w:spacing w:val="60"/>
          </w:rPr>
          <w:t>Confidential</w:t>
        </w:r>
      </w:p>
    </w:sdtContent>
  </w:sdt>
  <w:p w14:paraId="5C396522" w14:textId="77777777" w:rsidR="003A3465" w:rsidRDefault="003A3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0373C" w14:textId="77777777" w:rsidR="0086545F" w:rsidRDefault="0086545F" w:rsidP="003A3465">
      <w:pPr>
        <w:spacing w:after="0" w:line="240" w:lineRule="auto"/>
      </w:pPr>
      <w:r>
        <w:separator/>
      </w:r>
    </w:p>
  </w:footnote>
  <w:footnote w:type="continuationSeparator" w:id="0">
    <w:p w14:paraId="1B907446" w14:textId="77777777" w:rsidR="0086545F" w:rsidRDefault="0086545F" w:rsidP="003A3465">
      <w:pPr>
        <w:spacing w:after="0" w:line="240" w:lineRule="auto"/>
      </w:pPr>
      <w:r>
        <w:continuationSeparator/>
      </w:r>
    </w:p>
  </w:footnote>
  <w:footnote w:type="continuationNotice" w:id="1">
    <w:p w14:paraId="39B13B1E" w14:textId="77777777" w:rsidR="0086545F" w:rsidRDefault="0086545F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8wsTYGBHtgL3X" int2:id="08z3WwWY">
      <int2:state int2:value="Rejected" int2:type="AugLoop_Text_Critique"/>
    </int2:textHash>
    <int2:textHash int2:hashCode="mCNHf0kleBXvsu" int2:id="QLu3D8N9">
      <int2:state int2:value="Rejected" int2:type="AugLoop_Text_Critique"/>
    </int2:textHash>
    <int2:textHash int2:hashCode="uIfCW8m6qNxy3w" int2:id="SujWqUKa">
      <int2:state int2:value="Rejected" int2:type="AugLoop_Text_Critique"/>
    </int2:textHash>
    <int2:textHash int2:hashCode="BFdCf6LNHo52Mo" int2:id="UuMeT3SD">
      <int2:state int2:value="Rejected" int2:type="AugLoop_Text_Critique"/>
    </int2:textHash>
    <int2:textHash int2:hashCode="LO/jySSU0572Fz" int2:id="aKWitqD5">
      <int2:state int2:value="Rejected" int2:type="AugLoop_Text_Critique"/>
    </int2:textHash>
    <int2:textHash int2:hashCode="avYqgi2XArbgSQ" int2:id="eTEApk7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9F8"/>
    <w:multiLevelType w:val="hybridMultilevel"/>
    <w:tmpl w:val="1AD4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00858"/>
    <w:multiLevelType w:val="hybridMultilevel"/>
    <w:tmpl w:val="7C74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F3A7C"/>
    <w:multiLevelType w:val="hybridMultilevel"/>
    <w:tmpl w:val="E110D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A3CE4"/>
    <w:multiLevelType w:val="multilevel"/>
    <w:tmpl w:val="4BC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32953"/>
    <w:multiLevelType w:val="multilevel"/>
    <w:tmpl w:val="10E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05592"/>
    <w:multiLevelType w:val="hybridMultilevel"/>
    <w:tmpl w:val="36D28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A2773"/>
    <w:multiLevelType w:val="hybridMultilevel"/>
    <w:tmpl w:val="4B48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C7A22"/>
    <w:multiLevelType w:val="multilevel"/>
    <w:tmpl w:val="88F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F1D64"/>
    <w:multiLevelType w:val="hybridMultilevel"/>
    <w:tmpl w:val="919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13929"/>
    <w:multiLevelType w:val="hybridMultilevel"/>
    <w:tmpl w:val="2FB49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0050F"/>
    <w:multiLevelType w:val="hybridMultilevel"/>
    <w:tmpl w:val="73D2B19C"/>
    <w:lvl w:ilvl="0" w:tplc="486021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D285C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F2C04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E4E24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B80C6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6588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7728A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9EC66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D5069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" w15:restartNumberingAfterBreak="0">
    <w:nsid w:val="23B21691"/>
    <w:multiLevelType w:val="hybridMultilevel"/>
    <w:tmpl w:val="DDA6E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F2148"/>
    <w:multiLevelType w:val="multilevel"/>
    <w:tmpl w:val="2016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4736C"/>
    <w:multiLevelType w:val="hybridMultilevel"/>
    <w:tmpl w:val="5DC84ECC"/>
    <w:lvl w:ilvl="0" w:tplc="8F6A72EE">
      <w:start w:val="1"/>
      <w:numFmt w:val="decimal"/>
      <w:lvlText w:val="%1."/>
      <w:lvlJc w:val="left"/>
      <w:pPr>
        <w:ind w:left="1440" w:hanging="360"/>
      </w:pPr>
    </w:lvl>
    <w:lvl w:ilvl="1" w:tplc="7056FC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DA8A110">
      <w:start w:val="1"/>
      <w:numFmt w:val="decimal"/>
      <w:lvlText w:val="%3."/>
      <w:lvlJc w:val="left"/>
      <w:pPr>
        <w:ind w:left="1440" w:hanging="360"/>
      </w:pPr>
    </w:lvl>
    <w:lvl w:ilvl="3" w:tplc="5F48D596">
      <w:start w:val="1"/>
      <w:numFmt w:val="decimal"/>
      <w:lvlText w:val="%4."/>
      <w:lvlJc w:val="left"/>
      <w:pPr>
        <w:ind w:left="1440" w:hanging="360"/>
      </w:pPr>
    </w:lvl>
    <w:lvl w:ilvl="4" w:tplc="527E242E">
      <w:start w:val="1"/>
      <w:numFmt w:val="decimal"/>
      <w:lvlText w:val="%5."/>
      <w:lvlJc w:val="left"/>
      <w:pPr>
        <w:ind w:left="1440" w:hanging="360"/>
      </w:pPr>
    </w:lvl>
    <w:lvl w:ilvl="5" w:tplc="3A901BCC">
      <w:start w:val="1"/>
      <w:numFmt w:val="decimal"/>
      <w:lvlText w:val="%6."/>
      <w:lvlJc w:val="left"/>
      <w:pPr>
        <w:ind w:left="1440" w:hanging="360"/>
      </w:pPr>
    </w:lvl>
    <w:lvl w:ilvl="6" w:tplc="DD665102">
      <w:start w:val="1"/>
      <w:numFmt w:val="decimal"/>
      <w:lvlText w:val="%7."/>
      <w:lvlJc w:val="left"/>
      <w:pPr>
        <w:ind w:left="1440" w:hanging="360"/>
      </w:pPr>
    </w:lvl>
    <w:lvl w:ilvl="7" w:tplc="1B5AC4D8">
      <w:start w:val="1"/>
      <w:numFmt w:val="decimal"/>
      <w:lvlText w:val="%8."/>
      <w:lvlJc w:val="left"/>
      <w:pPr>
        <w:ind w:left="1440" w:hanging="360"/>
      </w:pPr>
    </w:lvl>
    <w:lvl w:ilvl="8" w:tplc="4222960A">
      <w:start w:val="1"/>
      <w:numFmt w:val="decimal"/>
      <w:lvlText w:val="%9."/>
      <w:lvlJc w:val="left"/>
      <w:pPr>
        <w:ind w:left="1440" w:hanging="360"/>
      </w:pPr>
    </w:lvl>
  </w:abstractNum>
  <w:abstractNum w:abstractNumId="14" w15:restartNumberingAfterBreak="0">
    <w:nsid w:val="268E48AD"/>
    <w:multiLevelType w:val="hybridMultilevel"/>
    <w:tmpl w:val="C9FE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35866"/>
    <w:multiLevelType w:val="hybridMultilevel"/>
    <w:tmpl w:val="1766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56BFC"/>
    <w:multiLevelType w:val="hybridMultilevel"/>
    <w:tmpl w:val="63866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454BA"/>
    <w:multiLevelType w:val="hybridMultilevel"/>
    <w:tmpl w:val="6A20C382"/>
    <w:lvl w:ilvl="0" w:tplc="F05E02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C06B4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406D8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3D696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3A0DF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8B203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E6EE1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BDE71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D90EF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8" w15:restartNumberingAfterBreak="0">
    <w:nsid w:val="32547BA5"/>
    <w:multiLevelType w:val="multilevel"/>
    <w:tmpl w:val="68D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773A4"/>
    <w:multiLevelType w:val="hybridMultilevel"/>
    <w:tmpl w:val="FFFFFFFF"/>
    <w:lvl w:ilvl="0" w:tplc="1700E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082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49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0F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E2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EE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AE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07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6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CD71AE"/>
    <w:multiLevelType w:val="hybridMultilevel"/>
    <w:tmpl w:val="D12ABA60"/>
    <w:lvl w:ilvl="0" w:tplc="96CA59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2944C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70A3A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2E2FC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004BF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C7881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2600B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C44FE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40E33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1" w15:restartNumberingAfterBreak="0">
    <w:nsid w:val="38100603"/>
    <w:multiLevelType w:val="hybridMultilevel"/>
    <w:tmpl w:val="9F7A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E2B3E"/>
    <w:multiLevelType w:val="hybridMultilevel"/>
    <w:tmpl w:val="4D72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059F8"/>
    <w:multiLevelType w:val="multilevel"/>
    <w:tmpl w:val="7E1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80C65"/>
    <w:multiLevelType w:val="hybridMultilevel"/>
    <w:tmpl w:val="CB6A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8221B"/>
    <w:multiLevelType w:val="hybridMultilevel"/>
    <w:tmpl w:val="3FA4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31BB0"/>
    <w:multiLevelType w:val="hybridMultilevel"/>
    <w:tmpl w:val="D2AC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2471F6"/>
    <w:multiLevelType w:val="hybridMultilevel"/>
    <w:tmpl w:val="864C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628D6"/>
    <w:multiLevelType w:val="hybridMultilevel"/>
    <w:tmpl w:val="93BCF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D4ADE"/>
    <w:multiLevelType w:val="hybridMultilevel"/>
    <w:tmpl w:val="5428D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E393F"/>
    <w:multiLevelType w:val="hybridMultilevel"/>
    <w:tmpl w:val="DDBC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C01AB5"/>
    <w:multiLevelType w:val="multilevel"/>
    <w:tmpl w:val="902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92981"/>
    <w:multiLevelType w:val="hybridMultilevel"/>
    <w:tmpl w:val="CADA9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83CF9"/>
    <w:multiLevelType w:val="hybridMultilevel"/>
    <w:tmpl w:val="B3C410CC"/>
    <w:lvl w:ilvl="0" w:tplc="D07A67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9B2DA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D9AEB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BFA6C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4A0DD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3E292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C9493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27A4F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69ED2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4" w15:restartNumberingAfterBreak="0">
    <w:nsid w:val="63592ACE"/>
    <w:multiLevelType w:val="hybridMultilevel"/>
    <w:tmpl w:val="DC286FAC"/>
    <w:lvl w:ilvl="0" w:tplc="8124B9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6B813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9B6B2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EE08B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7FE3A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DEA3E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392DC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3EEA3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848B5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68E26E13"/>
    <w:multiLevelType w:val="hybridMultilevel"/>
    <w:tmpl w:val="2C38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757B20"/>
    <w:multiLevelType w:val="hybridMultilevel"/>
    <w:tmpl w:val="0912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C1485"/>
    <w:multiLevelType w:val="hybridMultilevel"/>
    <w:tmpl w:val="9F0A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C70D56"/>
    <w:multiLevelType w:val="hybridMultilevel"/>
    <w:tmpl w:val="FFFFFFFF"/>
    <w:lvl w:ilvl="0" w:tplc="E9F64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E4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AE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23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48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6F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84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2A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46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AE1094"/>
    <w:multiLevelType w:val="hybridMultilevel"/>
    <w:tmpl w:val="78AA91A6"/>
    <w:lvl w:ilvl="0" w:tplc="32E86D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1C6AC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B7CE8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4CCE3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E1A0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D5024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69E69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DE4F0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B4CD3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0" w15:restartNumberingAfterBreak="0">
    <w:nsid w:val="7E027092"/>
    <w:multiLevelType w:val="multilevel"/>
    <w:tmpl w:val="CF0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65224"/>
    <w:multiLevelType w:val="hybridMultilevel"/>
    <w:tmpl w:val="E5AA5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9377912">
    <w:abstractNumId w:val="5"/>
  </w:num>
  <w:num w:numId="2" w16cid:durableId="810177231">
    <w:abstractNumId w:val="2"/>
  </w:num>
  <w:num w:numId="3" w16cid:durableId="259026830">
    <w:abstractNumId w:val="32"/>
  </w:num>
  <w:num w:numId="4" w16cid:durableId="1338077341">
    <w:abstractNumId w:val="0"/>
  </w:num>
  <w:num w:numId="5" w16cid:durableId="411780523">
    <w:abstractNumId w:val="35"/>
  </w:num>
  <w:num w:numId="6" w16cid:durableId="611666835">
    <w:abstractNumId w:val="9"/>
  </w:num>
  <w:num w:numId="7" w16cid:durableId="194468743">
    <w:abstractNumId w:val="8"/>
  </w:num>
  <w:num w:numId="8" w16cid:durableId="1870069846">
    <w:abstractNumId w:val="1"/>
  </w:num>
  <w:num w:numId="9" w16cid:durableId="219750364">
    <w:abstractNumId w:val="36"/>
  </w:num>
  <w:num w:numId="10" w16cid:durableId="257518810">
    <w:abstractNumId w:val="24"/>
  </w:num>
  <w:num w:numId="11" w16cid:durableId="2145924648">
    <w:abstractNumId w:val="30"/>
  </w:num>
  <w:num w:numId="12" w16cid:durableId="700663380">
    <w:abstractNumId w:val="27"/>
  </w:num>
  <w:num w:numId="13" w16cid:durableId="874849991">
    <w:abstractNumId w:val="26"/>
  </w:num>
  <w:num w:numId="14" w16cid:durableId="1234896741">
    <w:abstractNumId w:val="25"/>
  </w:num>
  <w:num w:numId="15" w16cid:durableId="106852934">
    <w:abstractNumId w:val="22"/>
  </w:num>
  <w:num w:numId="16" w16cid:durableId="191502478">
    <w:abstractNumId w:val="11"/>
  </w:num>
  <w:num w:numId="17" w16cid:durableId="298540894">
    <w:abstractNumId w:val="29"/>
  </w:num>
  <w:num w:numId="18" w16cid:durableId="2077166449">
    <w:abstractNumId w:val="15"/>
  </w:num>
  <w:num w:numId="19" w16cid:durableId="815874151">
    <w:abstractNumId w:val="37"/>
  </w:num>
  <w:num w:numId="20" w16cid:durableId="1283077989">
    <w:abstractNumId w:val="28"/>
  </w:num>
  <w:num w:numId="21" w16cid:durableId="1240479174">
    <w:abstractNumId w:val="16"/>
  </w:num>
  <w:num w:numId="22" w16cid:durableId="1608926707">
    <w:abstractNumId w:val="21"/>
  </w:num>
  <w:num w:numId="23" w16cid:durableId="73624490">
    <w:abstractNumId w:val="38"/>
  </w:num>
  <w:num w:numId="24" w16cid:durableId="1088768631">
    <w:abstractNumId w:val="19"/>
  </w:num>
  <w:num w:numId="25" w16cid:durableId="1990816622">
    <w:abstractNumId w:val="6"/>
  </w:num>
  <w:num w:numId="26" w16cid:durableId="1113093270">
    <w:abstractNumId w:val="41"/>
  </w:num>
  <w:num w:numId="27" w16cid:durableId="1966155885">
    <w:abstractNumId w:val="14"/>
  </w:num>
  <w:num w:numId="28" w16cid:durableId="150101094">
    <w:abstractNumId w:val="23"/>
  </w:num>
  <w:num w:numId="29" w16cid:durableId="1177227434">
    <w:abstractNumId w:val="3"/>
  </w:num>
  <w:num w:numId="30" w16cid:durableId="1161389038">
    <w:abstractNumId w:val="13"/>
  </w:num>
  <w:num w:numId="31" w16cid:durableId="1010912736">
    <w:abstractNumId w:val="39"/>
  </w:num>
  <w:num w:numId="32" w16cid:durableId="518545280">
    <w:abstractNumId w:val="33"/>
  </w:num>
  <w:num w:numId="33" w16cid:durableId="1003699061">
    <w:abstractNumId w:val="17"/>
  </w:num>
  <w:num w:numId="34" w16cid:durableId="457534773">
    <w:abstractNumId w:val="34"/>
  </w:num>
  <w:num w:numId="35" w16cid:durableId="1184126419">
    <w:abstractNumId w:val="10"/>
  </w:num>
  <w:num w:numId="36" w16cid:durableId="1919437779">
    <w:abstractNumId w:val="20"/>
  </w:num>
  <w:num w:numId="37" w16cid:durableId="428477051">
    <w:abstractNumId w:val="12"/>
  </w:num>
  <w:num w:numId="38" w16cid:durableId="1826318183">
    <w:abstractNumId w:val="4"/>
  </w:num>
  <w:num w:numId="39" w16cid:durableId="667056113">
    <w:abstractNumId w:val="7"/>
  </w:num>
  <w:num w:numId="40" w16cid:durableId="36469319">
    <w:abstractNumId w:val="18"/>
  </w:num>
  <w:num w:numId="41" w16cid:durableId="1864858608">
    <w:abstractNumId w:val="31"/>
  </w:num>
  <w:num w:numId="42" w16cid:durableId="479541235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elle Caldwell">
    <w15:presenceInfo w15:providerId="AD" w15:userId="S::Michelle.Caldwell@synozur.com::f23b94c9-ae6d-4539-b338-733afb9758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BC"/>
    <w:rsid w:val="00001BBD"/>
    <w:rsid w:val="00002458"/>
    <w:rsid w:val="00002C8B"/>
    <w:rsid w:val="00005BD9"/>
    <w:rsid w:val="000065D6"/>
    <w:rsid w:val="00007141"/>
    <w:rsid w:val="00007FCD"/>
    <w:rsid w:val="00014BEB"/>
    <w:rsid w:val="00015635"/>
    <w:rsid w:val="000176F6"/>
    <w:rsid w:val="000204CE"/>
    <w:rsid w:val="00020D06"/>
    <w:rsid w:val="00021A60"/>
    <w:rsid w:val="00021D1A"/>
    <w:rsid w:val="0002390D"/>
    <w:rsid w:val="0002417D"/>
    <w:rsid w:val="000243A4"/>
    <w:rsid w:val="00025FB6"/>
    <w:rsid w:val="00031195"/>
    <w:rsid w:val="000316DF"/>
    <w:rsid w:val="00031EDD"/>
    <w:rsid w:val="000326AE"/>
    <w:rsid w:val="00036112"/>
    <w:rsid w:val="00036446"/>
    <w:rsid w:val="00036CCA"/>
    <w:rsid w:val="00037445"/>
    <w:rsid w:val="00041046"/>
    <w:rsid w:val="0004266C"/>
    <w:rsid w:val="00043839"/>
    <w:rsid w:val="00043E17"/>
    <w:rsid w:val="00044FF8"/>
    <w:rsid w:val="00050A03"/>
    <w:rsid w:val="00050D48"/>
    <w:rsid w:val="0005133F"/>
    <w:rsid w:val="00051E04"/>
    <w:rsid w:val="00053958"/>
    <w:rsid w:val="00055996"/>
    <w:rsid w:val="000562E4"/>
    <w:rsid w:val="0005768C"/>
    <w:rsid w:val="00063BD7"/>
    <w:rsid w:val="00063BF7"/>
    <w:rsid w:val="00064AD3"/>
    <w:rsid w:val="00065882"/>
    <w:rsid w:val="00065F91"/>
    <w:rsid w:val="00067F9A"/>
    <w:rsid w:val="000700B1"/>
    <w:rsid w:val="000808E2"/>
    <w:rsid w:val="00080A75"/>
    <w:rsid w:val="00081688"/>
    <w:rsid w:val="00081E9E"/>
    <w:rsid w:val="00082471"/>
    <w:rsid w:val="00082AB9"/>
    <w:rsid w:val="000830AF"/>
    <w:rsid w:val="00085DC9"/>
    <w:rsid w:val="0008602E"/>
    <w:rsid w:val="00087326"/>
    <w:rsid w:val="00091E7C"/>
    <w:rsid w:val="00092D9E"/>
    <w:rsid w:val="00093191"/>
    <w:rsid w:val="000936A6"/>
    <w:rsid w:val="0009527D"/>
    <w:rsid w:val="00095A81"/>
    <w:rsid w:val="00097388"/>
    <w:rsid w:val="000A2A5D"/>
    <w:rsid w:val="000A2BD9"/>
    <w:rsid w:val="000B2BAE"/>
    <w:rsid w:val="000B4105"/>
    <w:rsid w:val="000B4448"/>
    <w:rsid w:val="000C24CD"/>
    <w:rsid w:val="000C344C"/>
    <w:rsid w:val="000D1EFD"/>
    <w:rsid w:val="000D2A8E"/>
    <w:rsid w:val="000D47DB"/>
    <w:rsid w:val="000D483F"/>
    <w:rsid w:val="000D4B93"/>
    <w:rsid w:val="000D6FF0"/>
    <w:rsid w:val="000E3109"/>
    <w:rsid w:val="000E4BAB"/>
    <w:rsid w:val="000E5240"/>
    <w:rsid w:val="000E545E"/>
    <w:rsid w:val="000E5B2D"/>
    <w:rsid w:val="000E7BB6"/>
    <w:rsid w:val="000F088E"/>
    <w:rsid w:val="000F2560"/>
    <w:rsid w:val="000F59FF"/>
    <w:rsid w:val="000F5B2D"/>
    <w:rsid w:val="000F62C1"/>
    <w:rsid w:val="001000D5"/>
    <w:rsid w:val="00100D0D"/>
    <w:rsid w:val="00107672"/>
    <w:rsid w:val="00110550"/>
    <w:rsid w:val="00111260"/>
    <w:rsid w:val="00112781"/>
    <w:rsid w:val="001176DB"/>
    <w:rsid w:val="001202B4"/>
    <w:rsid w:val="001211A7"/>
    <w:rsid w:val="0012308C"/>
    <w:rsid w:val="0012482F"/>
    <w:rsid w:val="00126E39"/>
    <w:rsid w:val="0013059C"/>
    <w:rsid w:val="00130C85"/>
    <w:rsid w:val="00133C8B"/>
    <w:rsid w:val="001359DE"/>
    <w:rsid w:val="00136073"/>
    <w:rsid w:val="001366B4"/>
    <w:rsid w:val="0014237E"/>
    <w:rsid w:val="00147828"/>
    <w:rsid w:val="00153CDA"/>
    <w:rsid w:val="00153DAE"/>
    <w:rsid w:val="001556D0"/>
    <w:rsid w:val="00155AD9"/>
    <w:rsid w:val="00165DB8"/>
    <w:rsid w:val="00172247"/>
    <w:rsid w:val="0017268C"/>
    <w:rsid w:val="00174360"/>
    <w:rsid w:val="00174633"/>
    <w:rsid w:val="00184620"/>
    <w:rsid w:val="001867F6"/>
    <w:rsid w:val="00187264"/>
    <w:rsid w:val="00193357"/>
    <w:rsid w:val="00193A41"/>
    <w:rsid w:val="00194F9B"/>
    <w:rsid w:val="0019708B"/>
    <w:rsid w:val="001971A5"/>
    <w:rsid w:val="001A6753"/>
    <w:rsid w:val="001B11F2"/>
    <w:rsid w:val="001B2526"/>
    <w:rsid w:val="001B3843"/>
    <w:rsid w:val="001B3D04"/>
    <w:rsid w:val="001B6B24"/>
    <w:rsid w:val="001C0A69"/>
    <w:rsid w:val="001C1C3E"/>
    <w:rsid w:val="001C1DE5"/>
    <w:rsid w:val="001C23AA"/>
    <w:rsid w:val="001C2B86"/>
    <w:rsid w:val="001C3E05"/>
    <w:rsid w:val="001C5FC0"/>
    <w:rsid w:val="001C6808"/>
    <w:rsid w:val="001C7907"/>
    <w:rsid w:val="001C7B5B"/>
    <w:rsid w:val="001D02AA"/>
    <w:rsid w:val="001D39B6"/>
    <w:rsid w:val="001D4D12"/>
    <w:rsid w:val="001D5CC6"/>
    <w:rsid w:val="001E086A"/>
    <w:rsid w:val="001E2880"/>
    <w:rsid w:val="001E4982"/>
    <w:rsid w:val="001F13EF"/>
    <w:rsid w:val="001F1A3B"/>
    <w:rsid w:val="001F3BA7"/>
    <w:rsid w:val="001F5552"/>
    <w:rsid w:val="0020007F"/>
    <w:rsid w:val="00200E65"/>
    <w:rsid w:val="00202327"/>
    <w:rsid w:val="00202A8A"/>
    <w:rsid w:val="00204499"/>
    <w:rsid w:val="0020571C"/>
    <w:rsid w:val="00207A8D"/>
    <w:rsid w:val="002123DB"/>
    <w:rsid w:val="00212712"/>
    <w:rsid w:val="00213775"/>
    <w:rsid w:val="002167F4"/>
    <w:rsid w:val="00216DEB"/>
    <w:rsid w:val="00216E1A"/>
    <w:rsid w:val="002200A1"/>
    <w:rsid w:val="00221EBE"/>
    <w:rsid w:val="00222869"/>
    <w:rsid w:val="002260B1"/>
    <w:rsid w:val="002273D8"/>
    <w:rsid w:val="0023030B"/>
    <w:rsid w:val="00235D08"/>
    <w:rsid w:val="00236B4B"/>
    <w:rsid w:val="002401A2"/>
    <w:rsid w:val="00241B77"/>
    <w:rsid w:val="00243125"/>
    <w:rsid w:val="00243321"/>
    <w:rsid w:val="002436D4"/>
    <w:rsid w:val="00245826"/>
    <w:rsid w:val="00252A77"/>
    <w:rsid w:val="00253FF6"/>
    <w:rsid w:val="00254556"/>
    <w:rsid w:val="002554F7"/>
    <w:rsid w:val="002560FC"/>
    <w:rsid w:val="00257EBB"/>
    <w:rsid w:val="00260D84"/>
    <w:rsid w:val="00261707"/>
    <w:rsid w:val="002621CE"/>
    <w:rsid w:val="00263760"/>
    <w:rsid w:val="002643AE"/>
    <w:rsid w:val="00266EF2"/>
    <w:rsid w:val="00267381"/>
    <w:rsid w:val="00270DFB"/>
    <w:rsid w:val="00272630"/>
    <w:rsid w:val="00272BCC"/>
    <w:rsid w:val="0027354E"/>
    <w:rsid w:val="00273934"/>
    <w:rsid w:val="002746E1"/>
    <w:rsid w:val="0028242F"/>
    <w:rsid w:val="002850A8"/>
    <w:rsid w:val="0028679C"/>
    <w:rsid w:val="00290FE0"/>
    <w:rsid w:val="00296B6E"/>
    <w:rsid w:val="002971D5"/>
    <w:rsid w:val="00297437"/>
    <w:rsid w:val="00297690"/>
    <w:rsid w:val="00297A51"/>
    <w:rsid w:val="00297DA3"/>
    <w:rsid w:val="002A2020"/>
    <w:rsid w:val="002A31FF"/>
    <w:rsid w:val="002A4D00"/>
    <w:rsid w:val="002A4FAF"/>
    <w:rsid w:val="002A56AA"/>
    <w:rsid w:val="002B022A"/>
    <w:rsid w:val="002B175E"/>
    <w:rsid w:val="002B1DC4"/>
    <w:rsid w:val="002B3693"/>
    <w:rsid w:val="002B6AA3"/>
    <w:rsid w:val="002C1A00"/>
    <w:rsid w:val="002C1F1E"/>
    <w:rsid w:val="002C1FD9"/>
    <w:rsid w:val="002C24FA"/>
    <w:rsid w:val="002C33B6"/>
    <w:rsid w:val="002C4BC9"/>
    <w:rsid w:val="002C513E"/>
    <w:rsid w:val="002D05C7"/>
    <w:rsid w:val="002D1B38"/>
    <w:rsid w:val="002D26EF"/>
    <w:rsid w:val="002D2B46"/>
    <w:rsid w:val="002D4666"/>
    <w:rsid w:val="002D52C0"/>
    <w:rsid w:val="002D5887"/>
    <w:rsid w:val="002D5C15"/>
    <w:rsid w:val="002D7942"/>
    <w:rsid w:val="002E6BD9"/>
    <w:rsid w:val="002F114C"/>
    <w:rsid w:val="002F2C43"/>
    <w:rsid w:val="002F4562"/>
    <w:rsid w:val="002F6479"/>
    <w:rsid w:val="00300D90"/>
    <w:rsid w:val="00300DE1"/>
    <w:rsid w:val="003015CF"/>
    <w:rsid w:val="0030381E"/>
    <w:rsid w:val="00304B4E"/>
    <w:rsid w:val="00305A31"/>
    <w:rsid w:val="00305D96"/>
    <w:rsid w:val="00307BF6"/>
    <w:rsid w:val="00314C4E"/>
    <w:rsid w:val="003154FC"/>
    <w:rsid w:val="00315511"/>
    <w:rsid w:val="00316A71"/>
    <w:rsid w:val="00320172"/>
    <w:rsid w:val="00320277"/>
    <w:rsid w:val="0032109A"/>
    <w:rsid w:val="00323B13"/>
    <w:rsid w:val="00325496"/>
    <w:rsid w:val="00325F61"/>
    <w:rsid w:val="003269B3"/>
    <w:rsid w:val="003324D8"/>
    <w:rsid w:val="00334932"/>
    <w:rsid w:val="003350DD"/>
    <w:rsid w:val="0033647E"/>
    <w:rsid w:val="003412AC"/>
    <w:rsid w:val="00341BFE"/>
    <w:rsid w:val="003424F3"/>
    <w:rsid w:val="00342C63"/>
    <w:rsid w:val="00346295"/>
    <w:rsid w:val="0035046C"/>
    <w:rsid w:val="00351BF5"/>
    <w:rsid w:val="0035509C"/>
    <w:rsid w:val="00356B14"/>
    <w:rsid w:val="00360420"/>
    <w:rsid w:val="00362619"/>
    <w:rsid w:val="00364264"/>
    <w:rsid w:val="0036485A"/>
    <w:rsid w:val="003677E2"/>
    <w:rsid w:val="00367BBE"/>
    <w:rsid w:val="00367DC7"/>
    <w:rsid w:val="003719EB"/>
    <w:rsid w:val="00371CB7"/>
    <w:rsid w:val="003722DD"/>
    <w:rsid w:val="00373E91"/>
    <w:rsid w:val="00376C13"/>
    <w:rsid w:val="003772C9"/>
    <w:rsid w:val="00377AE9"/>
    <w:rsid w:val="003855EB"/>
    <w:rsid w:val="0038580D"/>
    <w:rsid w:val="0038652D"/>
    <w:rsid w:val="00392FFE"/>
    <w:rsid w:val="00393ECD"/>
    <w:rsid w:val="00394922"/>
    <w:rsid w:val="003977C3"/>
    <w:rsid w:val="003A0864"/>
    <w:rsid w:val="003A18EB"/>
    <w:rsid w:val="003A2BEB"/>
    <w:rsid w:val="003A3465"/>
    <w:rsid w:val="003A4E62"/>
    <w:rsid w:val="003A7DDF"/>
    <w:rsid w:val="003B0065"/>
    <w:rsid w:val="003B0A6C"/>
    <w:rsid w:val="003B1B21"/>
    <w:rsid w:val="003B1C2C"/>
    <w:rsid w:val="003B2AFD"/>
    <w:rsid w:val="003B4A27"/>
    <w:rsid w:val="003B591B"/>
    <w:rsid w:val="003B6EAD"/>
    <w:rsid w:val="003C0340"/>
    <w:rsid w:val="003C07C0"/>
    <w:rsid w:val="003C0915"/>
    <w:rsid w:val="003C0D9B"/>
    <w:rsid w:val="003C1C3D"/>
    <w:rsid w:val="003C2EB8"/>
    <w:rsid w:val="003C4019"/>
    <w:rsid w:val="003C515E"/>
    <w:rsid w:val="003C52E2"/>
    <w:rsid w:val="003C620C"/>
    <w:rsid w:val="003C782C"/>
    <w:rsid w:val="003D032E"/>
    <w:rsid w:val="003D05C2"/>
    <w:rsid w:val="003D1364"/>
    <w:rsid w:val="003D147B"/>
    <w:rsid w:val="003D14EE"/>
    <w:rsid w:val="003D1623"/>
    <w:rsid w:val="003D3702"/>
    <w:rsid w:val="003D49CC"/>
    <w:rsid w:val="003D5048"/>
    <w:rsid w:val="003D7CF0"/>
    <w:rsid w:val="003E0C4B"/>
    <w:rsid w:val="003E224F"/>
    <w:rsid w:val="003E3564"/>
    <w:rsid w:val="003E3FBB"/>
    <w:rsid w:val="003E4904"/>
    <w:rsid w:val="003E4E97"/>
    <w:rsid w:val="003E4ECC"/>
    <w:rsid w:val="003E5F12"/>
    <w:rsid w:val="003E6CD5"/>
    <w:rsid w:val="003E775F"/>
    <w:rsid w:val="003F0174"/>
    <w:rsid w:val="003F1A16"/>
    <w:rsid w:val="003F5045"/>
    <w:rsid w:val="003F5BC8"/>
    <w:rsid w:val="003F643B"/>
    <w:rsid w:val="003F70FC"/>
    <w:rsid w:val="004001F4"/>
    <w:rsid w:val="004002AE"/>
    <w:rsid w:val="00400AEB"/>
    <w:rsid w:val="00401995"/>
    <w:rsid w:val="00401E38"/>
    <w:rsid w:val="00402F7C"/>
    <w:rsid w:val="00406078"/>
    <w:rsid w:val="004062D0"/>
    <w:rsid w:val="004117A5"/>
    <w:rsid w:val="004126E0"/>
    <w:rsid w:val="00413655"/>
    <w:rsid w:val="00414191"/>
    <w:rsid w:val="004163A5"/>
    <w:rsid w:val="00416487"/>
    <w:rsid w:val="0041673D"/>
    <w:rsid w:val="00420455"/>
    <w:rsid w:val="00420BA4"/>
    <w:rsid w:val="00427F8E"/>
    <w:rsid w:val="00432778"/>
    <w:rsid w:val="004327CE"/>
    <w:rsid w:val="00435EFA"/>
    <w:rsid w:val="0044010D"/>
    <w:rsid w:val="00441865"/>
    <w:rsid w:val="00442A5C"/>
    <w:rsid w:val="00443A9B"/>
    <w:rsid w:val="00443E46"/>
    <w:rsid w:val="00451283"/>
    <w:rsid w:val="00457A47"/>
    <w:rsid w:val="00460F43"/>
    <w:rsid w:val="00465028"/>
    <w:rsid w:val="00466AC7"/>
    <w:rsid w:val="004672FE"/>
    <w:rsid w:val="0046734A"/>
    <w:rsid w:val="00470CC1"/>
    <w:rsid w:val="00471374"/>
    <w:rsid w:val="0047143D"/>
    <w:rsid w:val="00474D74"/>
    <w:rsid w:val="004752A9"/>
    <w:rsid w:val="004756E8"/>
    <w:rsid w:val="00477791"/>
    <w:rsid w:val="004839AE"/>
    <w:rsid w:val="00484386"/>
    <w:rsid w:val="004851FC"/>
    <w:rsid w:val="00485E18"/>
    <w:rsid w:val="00490AF9"/>
    <w:rsid w:val="00492AEC"/>
    <w:rsid w:val="00493C91"/>
    <w:rsid w:val="0049481F"/>
    <w:rsid w:val="00495DDF"/>
    <w:rsid w:val="0049711A"/>
    <w:rsid w:val="004A18EA"/>
    <w:rsid w:val="004A41CE"/>
    <w:rsid w:val="004A41D0"/>
    <w:rsid w:val="004A426E"/>
    <w:rsid w:val="004A4841"/>
    <w:rsid w:val="004A64D4"/>
    <w:rsid w:val="004B28D2"/>
    <w:rsid w:val="004B3AA2"/>
    <w:rsid w:val="004C07BC"/>
    <w:rsid w:val="004C2065"/>
    <w:rsid w:val="004C219F"/>
    <w:rsid w:val="004C4F9E"/>
    <w:rsid w:val="004C52EB"/>
    <w:rsid w:val="004C6911"/>
    <w:rsid w:val="004D1012"/>
    <w:rsid w:val="004D2AB0"/>
    <w:rsid w:val="004D2FD8"/>
    <w:rsid w:val="004D64CC"/>
    <w:rsid w:val="004D72F9"/>
    <w:rsid w:val="004D7C62"/>
    <w:rsid w:val="004E1E24"/>
    <w:rsid w:val="004E2775"/>
    <w:rsid w:val="004E2BBC"/>
    <w:rsid w:val="004E2DFF"/>
    <w:rsid w:val="004F52F1"/>
    <w:rsid w:val="004F549E"/>
    <w:rsid w:val="004F6182"/>
    <w:rsid w:val="004F635C"/>
    <w:rsid w:val="004F6E81"/>
    <w:rsid w:val="005003AC"/>
    <w:rsid w:val="00502579"/>
    <w:rsid w:val="005025EA"/>
    <w:rsid w:val="005047F3"/>
    <w:rsid w:val="005049D2"/>
    <w:rsid w:val="005061C5"/>
    <w:rsid w:val="0051029B"/>
    <w:rsid w:val="00511D48"/>
    <w:rsid w:val="00512034"/>
    <w:rsid w:val="0051454A"/>
    <w:rsid w:val="0052300C"/>
    <w:rsid w:val="00523153"/>
    <w:rsid w:val="00524927"/>
    <w:rsid w:val="00533FFB"/>
    <w:rsid w:val="00536C04"/>
    <w:rsid w:val="00540D80"/>
    <w:rsid w:val="00541690"/>
    <w:rsid w:val="005421B0"/>
    <w:rsid w:val="00542429"/>
    <w:rsid w:val="00542F09"/>
    <w:rsid w:val="00543074"/>
    <w:rsid w:val="00545D06"/>
    <w:rsid w:val="00556149"/>
    <w:rsid w:val="00556AE7"/>
    <w:rsid w:val="00556C5D"/>
    <w:rsid w:val="00557DB8"/>
    <w:rsid w:val="00560C63"/>
    <w:rsid w:val="00560E07"/>
    <w:rsid w:val="00561C18"/>
    <w:rsid w:val="005626FC"/>
    <w:rsid w:val="00566C65"/>
    <w:rsid w:val="00570145"/>
    <w:rsid w:val="00572B0D"/>
    <w:rsid w:val="00574BCA"/>
    <w:rsid w:val="00576283"/>
    <w:rsid w:val="005762BD"/>
    <w:rsid w:val="00580891"/>
    <w:rsid w:val="00582D44"/>
    <w:rsid w:val="00584EC7"/>
    <w:rsid w:val="00585417"/>
    <w:rsid w:val="00586701"/>
    <w:rsid w:val="005869AF"/>
    <w:rsid w:val="00587FF1"/>
    <w:rsid w:val="0059011C"/>
    <w:rsid w:val="00591EC8"/>
    <w:rsid w:val="00596BD8"/>
    <w:rsid w:val="005A1403"/>
    <w:rsid w:val="005A2610"/>
    <w:rsid w:val="005A3423"/>
    <w:rsid w:val="005A4967"/>
    <w:rsid w:val="005B142A"/>
    <w:rsid w:val="005B236B"/>
    <w:rsid w:val="005B269E"/>
    <w:rsid w:val="005B2C39"/>
    <w:rsid w:val="005B717E"/>
    <w:rsid w:val="005C2039"/>
    <w:rsid w:val="005C4990"/>
    <w:rsid w:val="005C534D"/>
    <w:rsid w:val="005C580E"/>
    <w:rsid w:val="005C73CD"/>
    <w:rsid w:val="005D0D07"/>
    <w:rsid w:val="005D395D"/>
    <w:rsid w:val="005D4D06"/>
    <w:rsid w:val="005D4F47"/>
    <w:rsid w:val="005D6327"/>
    <w:rsid w:val="005D6333"/>
    <w:rsid w:val="005E07BB"/>
    <w:rsid w:val="005E697F"/>
    <w:rsid w:val="005F4DE4"/>
    <w:rsid w:val="005F51FB"/>
    <w:rsid w:val="005F6B7F"/>
    <w:rsid w:val="005F6F7F"/>
    <w:rsid w:val="005F7840"/>
    <w:rsid w:val="0060016A"/>
    <w:rsid w:val="00604837"/>
    <w:rsid w:val="00604B09"/>
    <w:rsid w:val="00605E78"/>
    <w:rsid w:val="006067FC"/>
    <w:rsid w:val="0060730A"/>
    <w:rsid w:val="00607870"/>
    <w:rsid w:val="00607EAD"/>
    <w:rsid w:val="006102B5"/>
    <w:rsid w:val="00610812"/>
    <w:rsid w:val="00611A88"/>
    <w:rsid w:val="00611FF8"/>
    <w:rsid w:val="0061290B"/>
    <w:rsid w:val="0061681B"/>
    <w:rsid w:val="00620501"/>
    <w:rsid w:val="00620723"/>
    <w:rsid w:val="00620A7C"/>
    <w:rsid w:val="00620BEB"/>
    <w:rsid w:val="006212AC"/>
    <w:rsid w:val="00622D25"/>
    <w:rsid w:val="006235F0"/>
    <w:rsid w:val="00623CA2"/>
    <w:rsid w:val="00631285"/>
    <w:rsid w:val="0063159C"/>
    <w:rsid w:val="00631925"/>
    <w:rsid w:val="00636BEB"/>
    <w:rsid w:val="006373A2"/>
    <w:rsid w:val="006401FF"/>
    <w:rsid w:val="00640424"/>
    <w:rsid w:val="00640E38"/>
    <w:rsid w:val="00641BA2"/>
    <w:rsid w:val="00643C82"/>
    <w:rsid w:val="00645296"/>
    <w:rsid w:val="0064705D"/>
    <w:rsid w:val="00651320"/>
    <w:rsid w:val="00651826"/>
    <w:rsid w:val="00653812"/>
    <w:rsid w:val="00654286"/>
    <w:rsid w:val="00654BCE"/>
    <w:rsid w:val="00655439"/>
    <w:rsid w:val="00655D7A"/>
    <w:rsid w:val="006625E6"/>
    <w:rsid w:val="006636B7"/>
    <w:rsid w:val="00663A41"/>
    <w:rsid w:val="006655B8"/>
    <w:rsid w:val="0066632A"/>
    <w:rsid w:val="00670159"/>
    <w:rsid w:val="0067328F"/>
    <w:rsid w:val="00673E9E"/>
    <w:rsid w:val="00674A39"/>
    <w:rsid w:val="0067555D"/>
    <w:rsid w:val="00680972"/>
    <w:rsid w:val="00683351"/>
    <w:rsid w:val="00684136"/>
    <w:rsid w:val="00685FF3"/>
    <w:rsid w:val="00686CE4"/>
    <w:rsid w:val="006876BB"/>
    <w:rsid w:val="00692960"/>
    <w:rsid w:val="00693B7C"/>
    <w:rsid w:val="0069433C"/>
    <w:rsid w:val="00694602"/>
    <w:rsid w:val="00694EBC"/>
    <w:rsid w:val="00696272"/>
    <w:rsid w:val="0069708D"/>
    <w:rsid w:val="006A112C"/>
    <w:rsid w:val="006A18F0"/>
    <w:rsid w:val="006A3CA9"/>
    <w:rsid w:val="006A4D9C"/>
    <w:rsid w:val="006A5717"/>
    <w:rsid w:val="006A64E8"/>
    <w:rsid w:val="006B018E"/>
    <w:rsid w:val="006B0AB2"/>
    <w:rsid w:val="006B4651"/>
    <w:rsid w:val="006B72F7"/>
    <w:rsid w:val="006B766A"/>
    <w:rsid w:val="006C043D"/>
    <w:rsid w:val="006C474D"/>
    <w:rsid w:val="006D33B9"/>
    <w:rsid w:val="006D4832"/>
    <w:rsid w:val="006D48BD"/>
    <w:rsid w:val="006D5120"/>
    <w:rsid w:val="006D7AE7"/>
    <w:rsid w:val="006D7DDC"/>
    <w:rsid w:val="006E322C"/>
    <w:rsid w:val="006E4653"/>
    <w:rsid w:val="006E4A54"/>
    <w:rsid w:val="006E6D98"/>
    <w:rsid w:val="006E7FCF"/>
    <w:rsid w:val="006F358E"/>
    <w:rsid w:val="006F3699"/>
    <w:rsid w:val="00701EE2"/>
    <w:rsid w:val="007062F6"/>
    <w:rsid w:val="00711FA2"/>
    <w:rsid w:val="00712DA7"/>
    <w:rsid w:val="007167D8"/>
    <w:rsid w:val="00717333"/>
    <w:rsid w:val="00721229"/>
    <w:rsid w:val="007221F5"/>
    <w:rsid w:val="0072382D"/>
    <w:rsid w:val="007246A1"/>
    <w:rsid w:val="00724909"/>
    <w:rsid w:val="00724CF9"/>
    <w:rsid w:val="00724F61"/>
    <w:rsid w:val="00726CDF"/>
    <w:rsid w:val="00727018"/>
    <w:rsid w:val="00733959"/>
    <w:rsid w:val="00736A4F"/>
    <w:rsid w:val="00736AF0"/>
    <w:rsid w:val="00737B70"/>
    <w:rsid w:val="00740AB8"/>
    <w:rsid w:val="00743DA5"/>
    <w:rsid w:val="00746C8C"/>
    <w:rsid w:val="007479B4"/>
    <w:rsid w:val="00747D3B"/>
    <w:rsid w:val="0075161A"/>
    <w:rsid w:val="00751681"/>
    <w:rsid w:val="007520E9"/>
    <w:rsid w:val="007547BE"/>
    <w:rsid w:val="0075490A"/>
    <w:rsid w:val="00755275"/>
    <w:rsid w:val="007567B1"/>
    <w:rsid w:val="00756980"/>
    <w:rsid w:val="00756CE8"/>
    <w:rsid w:val="0075758E"/>
    <w:rsid w:val="007576C4"/>
    <w:rsid w:val="007609E6"/>
    <w:rsid w:val="00760B25"/>
    <w:rsid w:val="007629B7"/>
    <w:rsid w:val="007642E2"/>
    <w:rsid w:val="00765A32"/>
    <w:rsid w:val="00765E26"/>
    <w:rsid w:val="0076665D"/>
    <w:rsid w:val="00766F9C"/>
    <w:rsid w:val="00770E9B"/>
    <w:rsid w:val="00771750"/>
    <w:rsid w:val="00773378"/>
    <w:rsid w:val="007736FC"/>
    <w:rsid w:val="00780585"/>
    <w:rsid w:val="007806B8"/>
    <w:rsid w:val="00780EA9"/>
    <w:rsid w:val="00782030"/>
    <w:rsid w:val="00782C18"/>
    <w:rsid w:val="00784C96"/>
    <w:rsid w:val="0078518B"/>
    <w:rsid w:val="007870C2"/>
    <w:rsid w:val="00787AD4"/>
    <w:rsid w:val="00790356"/>
    <w:rsid w:val="00791132"/>
    <w:rsid w:val="0079230C"/>
    <w:rsid w:val="007925B3"/>
    <w:rsid w:val="00796DE2"/>
    <w:rsid w:val="00797C81"/>
    <w:rsid w:val="007A2272"/>
    <w:rsid w:val="007A229E"/>
    <w:rsid w:val="007A3B22"/>
    <w:rsid w:val="007A498C"/>
    <w:rsid w:val="007A51E5"/>
    <w:rsid w:val="007A5999"/>
    <w:rsid w:val="007B098D"/>
    <w:rsid w:val="007B0CF6"/>
    <w:rsid w:val="007B5703"/>
    <w:rsid w:val="007C327E"/>
    <w:rsid w:val="007C547E"/>
    <w:rsid w:val="007D054F"/>
    <w:rsid w:val="007D1CEE"/>
    <w:rsid w:val="007D50E7"/>
    <w:rsid w:val="007D7C15"/>
    <w:rsid w:val="007E01CD"/>
    <w:rsid w:val="007E0649"/>
    <w:rsid w:val="007E11F0"/>
    <w:rsid w:val="007E1C35"/>
    <w:rsid w:val="007E1E9C"/>
    <w:rsid w:val="007E4316"/>
    <w:rsid w:val="007E54F4"/>
    <w:rsid w:val="007E6C60"/>
    <w:rsid w:val="007E7A92"/>
    <w:rsid w:val="007F2158"/>
    <w:rsid w:val="007F2B1C"/>
    <w:rsid w:val="007F2FD0"/>
    <w:rsid w:val="007F7F8B"/>
    <w:rsid w:val="00800218"/>
    <w:rsid w:val="008002C7"/>
    <w:rsid w:val="00800E0C"/>
    <w:rsid w:val="008016EA"/>
    <w:rsid w:val="00802109"/>
    <w:rsid w:val="00803A18"/>
    <w:rsid w:val="00811ACD"/>
    <w:rsid w:val="00812797"/>
    <w:rsid w:val="00812CAE"/>
    <w:rsid w:val="00812CF1"/>
    <w:rsid w:val="008159CA"/>
    <w:rsid w:val="00815D6E"/>
    <w:rsid w:val="00816849"/>
    <w:rsid w:val="00817BB3"/>
    <w:rsid w:val="00820871"/>
    <w:rsid w:val="00820FE0"/>
    <w:rsid w:val="00821108"/>
    <w:rsid w:val="008219CD"/>
    <w:rsid w:val="00825D3B"/>
    <w:rsid w:val="00830156"/>
    <w:rsid w:val="0083179B"/>
    <w:rsid w:val="00832B4F"/>
    <w:rsid w:val="008335B8"/>
    <w:rsid w:val="0083374A"/>
    <w:rsid w:val="008337D0"/>
    <w:rsid w:val="00833B5B"/>
    <w:rsid w:val="008378A4"/>
    <w:rsid w:val="0084071B"/>
    <w:rsid w:val="008434E4"/>
    <w:rsid w:val="00843AA7"/>
    <w:rsid w:val="00845097"/>
    <w:rsid w:val="008465D6"/>
    <w:rsid w:val="00847396"/>
    <w:rsid w:val="00850F85"/>
    <w:rsid w:val="0085147D"/>
    <w:rsid w:val="00851B9B"/>
    <w:rsid w:val="00854A8C"/>
    <w:rsid w:val="00855517"/>
    <w:rsid w:val="00855AC9"/>
    <w:rsid w:val="008572AA"/>
    <w:rsid w:val="00857EB9"/>
    <w:rsid w:val="008618E3"/>
    <w:rsid w:val="00861BFA"/>
    <w:rsid w:val="0086545F"/>
    <w:rsid w:val="00865E9A"/>
    <w:rsid w:val="00872C65"/>
    <w:rsid w:val="008734CA"/>
    <w:rsid w:val="00876560"/>
    <w:rsid w:val="00877C2F"/>
    <w:rsid w:val="0088385E"/>
    <w:rsid w:val="008842A9"/>
    <w:rsid w:val="00884669"/>
    <w:rsid w:val="008863A1"/>
    <w:rsid w:val="008877A4"/>
    <w:rsid w:val="008902FD"/>
    <w:rsid w:val="00890AAA"/>
    <w:rsid w:val="00892620"/>
    <w:rsid w:val="0089318A"/>
    <w:rsid w:val="00895FD7"/>
    <w:rsid w:val="008965BE"/>
    <w:rsid w:val="00897561"/>
    <w:rsid w:val="00897F20"/>
    <w:rsid w:val="008A0EA8"/>
    <w:rsid w:val="008A1163"/>
    <w:rsid w:val="008A14D6"/>
    <w:rsid w:val="008A15EF"/>
    <w:rsid w:val="008A1663"/>
    <w:rsid w:val="008A2C47"/>
    <w:rsid w:val="008A40A9"/>
    <w:rsid w:val="008A572D"/>
    <w:rsid w:val="008A5A9B"/>
    <w:rsid w:val="008A7641"/>
    <w:rsid w:val="008B00FD"/>
    <w:rsid w:val="008B3073"/>
    <w:rsid w:val="008B4ED5"/>
    <w:rsid w:val="008B6B96"/>
    <w:rsid w:val="008B7895"/>
    <w:rsid w:val="008C10EB"/>
    <w:rsid w:val="008C134B"/>
    <w:rsid w:val="008C252E"/>
    <w:rsid w:val="008C73E2"/>
    <w:rsid w:val="008C7B7A"/>
    <w:rsid w:val="008D1452"/>
    <w:rsid w:val="008D1BBA"/>
    <w:rsid w:val="008D1EC5"/>
    <w:rsid w:val="008D22D2"/>
    <w:rsid w:val="008D2301"/>
    <w:rsid w:val="008D333D"/>
    <w:rsid w:val="008D3B9C"/>
    <w:rsid w:val="008D4B53"/>
    <w:rsid w:val="008D5095"/>
    <w:rsid w:val="008D6D1A"/>
    <w:rsid w:val="008D7392"/>
    <w:rsid w:val="008D79C1"/>
    <w:rsid w:val="008E0302"/>
    <w:rsid w:val="008E05DC"/>
    <w:rsid w:val="008E0E32"/>
    <w:rsid w:val="008E1E96"/>
    <w:rsid w:val="008E4268"/>
    <w:rsid w:val="008E5063"/>
    <w:rsid w:val="008E6134"/>
    <w:rsid w:val="008F1D86"/>
    <w:rsid w:val="008F3B4C"/>
    <w:rsid w:val="008F62BC"/>
    <w:rsid w:val="008F67FB"/>
    <w:rsid w:val="008F764B"/>
    <w:rsid w:val="00903553"/>
    <w:rsid w:val="00904CBE"/>
    <w:rsid w:val="00906E47"/>
    <w:rsid w:val="00907C42"/>
    <w:rsid w:val="00911D68"/>
    <w:rsid w:val="009121E4"/>
    <w:rsid w:val="009143C2"/>
    <w:rsid w:val="0092249D"/>
    <w:rsid w:val="00922731"/>
    <w:rsid w:val="0092289C"/>
    <w:rsid w:val="00924664"/>
    <w:rsid w:val="0092541E"/>
    <w:rsid w:val="009261AB"/>
    <w:rsid w:val="00926B0A"/>
    <w:rsid w:val="00927FE1"/>
    <w:rsid w:val="00930D3C"/>
    <w:rsid w:val="009322BB"/>
    <w:rsid w:val="00932859"/>
    <w:rsid w:val="0093304A"/>
    <w:rsid w:val="0093327A"/>
    <w:rsid w:val="00933C7E"/>
    <w:rsid w:val="00935686"/>
    <w:rsid w:val="009358EF"/>
    <w:rsid w:val="009406D0"/>
    <w:rsid w:val="00941903"/>
    <w:rsid w:val="00947F28"/>
    <w:rsid w:val="0095040D"/>
    <w:rsid w:val="009508E2"/>
    <w:rsid w:val="00950B5C"/>
    <w:rsid w:val="00954308"/>
    <w:rsid w:val="009547E3"/>
    <w:rsid w:val="009574BF"/>
    <w:rsid w:val="00957847"/>
    <w:rsid w:val="00961671"/>
    <w:rsid w:val="00961D94"/>
    <w:rsid w:val="00962C11"/>
    <w:rsid w:val="009658FB"/>
    <w:rsid w:val="0096728A"/>
    <w:rsid w:val="0096766F"/>
    <w:rsid w:val="0097233A"/>
    <w:rsid w:val="0097364A"/>
    <w:rsid w:val="00980B09"/>
    <w:rsid w:val="0098200F"/>
    <w:rsid w:val="00983132"/>
    <w:rsid w:val="00990502"/>
    <w:rsid w:val="009924A1"/>
    <w:rsid w:val="00995393"/>
    <w:rsid w:val="00996689"/>
    <w:rsid w:val="00996E31"/>
    <w:rsid w:val="0099754F"/>
    <w:rsid w:val="00997EC5"/>
    <w:rsid w:val="009A00B2"/>
    <w:rsid w:val="009A2412"/>
    <w:rsid w:val="009A2619"/>
    <w:rsid w:val="009A381E"/>
    <w:rsid w:val="009A42AD"/>
    <w:rsid w:val="009A6BA8"/>
    <w:rsid w:val="009B47D6"/>
    <w:rsid w:val="009B64DE"/>
    <w:rsid w:val="009B6540"/>
    <w:rsid w:val="009B7334"/>
    <w:rsid w:val="009C3A0A"/>
    <w:rsid w:val="009C4487"/>
    <w:rsid w:val="009C4714"/>
    <w:rsid w:val="009C4FE7"/>
    <w:rsid w:val="009C7A4D"/>
    <w:rsid w:val="009D16D2"/>
    <w:rsid w:val="009D21EC"/>
    <w:rsid w:val="009D2380"/>
    <w:rsid w:val="009D2B10"/>
    <w:rsid w:val="009D2B3E"/>
    <w:rsid w:val="009D35D8"/>
    <w:rsid w:val="009D3D83"/>
    <w:rsid w:val="009D739B"/>
    <w:rsid w:val="009E1D76"/>
    <w:rsid w:val="009E27ED"/>
    <w:rsid w:val="009E2A59"/>
    <w:rsid w:val="009E4907"/>
    <w:rsid w:val="009E5D3A"/>
    <w:rsid w:val="009E64A9"/>
    <w:rsid w:val="009E714E"/>
    <w:rsid w:val="009E75D8"/>
    <w:rsid w:val="009F0735"/>
    <w:rsid w:val="009F23BB"/>
    <w:rsid w:val="009F3CC0"/>
    <w:rsid w:val="009F4515"/>
    <w:rsid w:val="009F4BDD"/>
    <w:rsid w:val="009F5040"/>
    <w:rsid w:val="009F5D35"/>
    <w:rsid w:val="009F7C1C"/>
    <w:rsid w:val="00A01B77"/>
    <w:rsid w:val="00A05AA7"/>
    <w:rsid w:val="00A05E28"/>
    <w:rsid w:val="00A062D7"/>
    <w:rsid w:val="00A07CBA"/>
    <w:rsid w:val="00A10706"/>
    <w:rsid w:val="00A12821"/>
    <w:rsid w:val="00A17747"/>
    <w:rsid w:val="00A17753"/>
    <w:rsid w:val="00A17F42"/>
    <w:rsid w:val="00A20627"/>
    <w:rsid w:val="00A21B92"/>
    <w:rsid w:val="00A22FF4"/>
    <w:rsid w:val="00A263EC"/>
    <w:rsid w:val="00A272C3"/>
    <w:rsid w:val="00A272FA"/>
    <w:rsid w:val="00A27481"/>
    <w:rsid w:val="00A2769E"/>
    <w:rsid w:val="00A27DF9"/>
    <w:rsid w:val="00A32803"/>
    <w:rsid w:val="00A32DB5"/>
    <w:rsid w:val="00A33591"/>
    <w:rsid w:val="00A35D29"/>
    <w:rsid w:val="00A37176"/>
    <w:rsid w:val="00A43168"/>
    <w:rsid w:val="00A442B7"/>
    <w:rsid w:val="00A44B1E"/>
    <w:rsid w:val="00A47A01"/>
    <w:rsid w:val="00A47E48"/>
    <w:rsid w:val="00A50411"/>
    <w:rsid w:val="00A51B71"/>
    <w:rsid w:val="00A52487"/>
    <w:rsid w:val="00A543C0"/>
    <w:rsid w:val="00A55976"/>
    <w:rsid w:val="00A57C7A"/>
    <w:rsid w:val="00A57CC8"/>
    <w:rsid w:val="00A60C7D"/>
    <w:rsid w:val="00A610A5"/>
    <w:rsid w:val="00A6197E"/>
    <w:rsid w:val="00A62723"/>
    <w:rsid w:val="00A64605"/>
    <w:rsid w:val="00A655C2"/>
    <w:rsid w:val="00A665DF"/>
    <w:rsid w:val="00A71E7F"/>
    <w:rsid w:val="00A721CE"/>
    <w:rsid w:val="00A7463C"/>
    <w:rsid w:val="00A74B19"/>
    <w:rsid w:val="00A753C6"/>
    <w:rsid w:val="00A77AD2"/>
    <w:rsid w:val="00A80873"/>
    <w:rsid w:val="00A814D6"/>
    <w:rsid w:val="00A82C7D"/>
    <w:rsid w:val="00A84CA0"/>
    <w:rsid w:val="00A86ED0"/>
    <w:rsid w:val="00A86F18"/>
    <w:rsid w:val="00A87328"/>
    <w:rsid w:val="00A87E0C"/>
    <w:rsid w:val="00A9013D"/>
    <w:rsid w:val="00A90865"/>
    <w:rsid w:val="00A91CCC"/>
    <w:rsid w:val="00A9232A"/>
    <w:rsid w:val="00A93085"/>
    <w:rsid w:val="00A9766F"/>
    <w:rsid w:val="00A978F1"/>
    <w:rsid w:val="00AA0708"/>
    <w:rsid w:val="00AA0A23"/>
    <w:rsid w:val="00AA3452"/>
    <w:rsid w:val="00AA4FE2"/>
    <w:rsid w:val="00AB05C5"/>
    <w:rsid w:val="00AB300E"/>
    <w:rsid w:val="00AB6286"/>
    <w:rsid w:val="00AB7458"/>
    <w:rsid w:val="00AC03A9"/>
    <w:rsid w:val="00AC2694"/>
    <w:rsid w:val="00AC2FD5"/>
    <w:rsid w:val="00AC4335"/>
    <w:rsid w:val="00AC688B"/>
    <w:rsid w:val="00AC7A4C"/>
    <w:rsid w:val="00AD11EB"/>
    <w:rsid w:val="00AD1298"/>
    <w:rsid w:val="00AD15D7"/>
    <w:rsid w:val="00AD4B9C"/>
    <w:rsid w:val="00AD5E80"/>
    <w:rsid w:val="00AD626F"/>
    <w:rsid w:val="00AD6EAD"/>
    <w:rsid w:val="00AE0FBC"/>
    <w:rsid w:val="00AE1060"/>
    <w:rsid w:val="00AE1896"/>
    <w:rsid w:val="00AE48E3"/>
    <w:rsid w:val="00AE605A"/>
    <w:rsid w:val="00AE6515"/>
    <w:rsid w:val="00AE6F0E"/>
    <w:rsid w:val="00AE7E35"/>
    <w:rsid w:val="00AF0089"/>
    <w:rsid w:val="00AF0278"/>
    <w:rsid w:val="00AF061C"/>
    <w:rsid w:val="00AF0800"/>
    <w:rsid w:val="00AF2E96"/>
    <w:rsid w:val="00AF44D8"/>
    <w:rsid w:val="00AF55E0"/>
    <w:rsid w:val="00AF6399"/>
    <w:rsid w:val="00AF6693"/>
    <w:rsid w:val="00AF738A"/>
    <w:rsid w:val="00AF7C75"/>
    <w:rsid w:val="00B0087E"/>
    <w:rsid w:val="00B02525"/>
    <w:rsid w:val="00B05E41"/>
    <w:rsid w:val="00B078CC"/>
    <w:rsid w:val="00B114AB"/>
    <w:rsid w:val="00B1202B"/>
    <w:rsid w:val="00B120A4"/>
    <w:rsid w:val="00B1467B"/>
    <w:rsid w:val="00B163C0"/>
    <w:rsid w:val="00B2171F"/>
    <w:rsid w:val="00B22804"/>
    <w:rsid w:val="00B22951"/>
    <w:rsid w:val="00B23D24"/>
    <w:rsid w:val="00B25D76"/>
    <w:rsid w:val="00B25D8F"/>
    <w:rsid w:val="00B27A1A"/>
    <w:rsid w:val="00B30338"/>
    <w:rsid w:val="00B31AB4"/>
    <w:rsid w:val="00B32C92"/>
    <w:rsid w:val="00B334BF"/>
    <w:rsid w:val="00B349F9"/>
    <w:rsid w:val="00B362CA"/>
    <w:rsid w:val="00B37A0D"/>
    <w:rsid w:val="00B4154E"/>
    <w:rsid w:val="00B443F7"/>
    <w:rsid w:val="00B446DB"/>
    <w:rsid w:val="00B44ABD"/>
    <w:rsid w:val="00B44CC4"/>
    <w:rsid w:val="00B45271"/>
    <w:rsid w:val="00B454F8"/>
    <w:rsid w:val="00B455FE"/>
    <w:rsid w:val="00B505EB"/>
    <w:rsid w:val="00B528DA"/>
    <w:rsid w:val="00B55C55"/>
    <w:rsid w:val="00B55DD8"/>
    <w:rsid w:val="00B5632F"/>
    <w:rsid w:val="00B5676C"/>
    <w:rsid w:val="00B56CD7"/>
    <w:rsid w:val="00B61B58"/>
    <w:rsid w:val="00B64250"/>
    <w:rsid w:val="00B67B4B"/>
    <w:rsid w:val="00B721EA"/>
    <w:rsid w:val="00B736B9"/>
    <w:rsid w:val="00B74BC4"/>
    <w:rsid w:val="00B75790"/>
    <w:rsid w:val="00B83A35"/>
    <w:rsid w:val="00B83FC3"/>
    <w:rsid w:val="00B84396"/>
    <w:rsid w:val="00B87534"/>
    <w:rsid w:val="00BA0565"/>
    <w:rsid w:val="00BA2F20"/>
    <w:rsid w:val="00BA4B21"/>
    <w:rsid w:val="00BA6077"/>
    <w:rsid w:val="00BA7984"/>
    <w:rsid w:val="00BB1C9D"/>
    <w:rsid w:val="00BB3A48"/>
    <w:rsid w:val="00BB43FD"/>
    <w:rsid w:val="00BB486A"/>
    <w:rsid w:val="00BB5BA1"/>
    <w:rsid w:val="00BB6457"/>
    <w:rsid w:val="00BB6647"/>
    <w:rsid w:val="00BB70A0"/>
    <w:rsid w:val="00BB7230"/>
    <w:rsid w:val="00BB725A"/>
    <w:rsid w:val="00BC01BE"/>
    <w:rsid w:val="00BC22FD"/>
    <w:rsid w:val="00BD2056"/>
    <w:rsid w:val="00BD3068"/>
    <w:rsid w:val="00BD30A6"/>
    <w:rsid w:val="00BD3A6D"/>
    <w:rsid w:val="00BD52D7"/>
    <w:rsid w:val="00BE0801"/>
    <w:rsid w:val="00BE0CF7"/>
    <w:rsid w:val="00BE34B5"/>
    <w:rsid w:val="00BE4946"/>
    <w:rsid w:val="00BE4BFC"/>
    <w:rsid w:val="00BE508A"/>
    <w:rsid w:val="00BE6921"/>
    <w:rsid w:val="00BF0683"/>
    <w:rsid w:val="00BF4379"/>
    <w:rsid w:val="00BF50A2"/>
    <w:rsid w:val="00BF6C40"/>
    <w:rsid w:val="00C004CF"/>
    <w:rsid w:val="00C05A2A"/>
    <w:rsid w:val="00C06CE2"/>
    <w:rsid w:val="00C07D34"/>
    <w:rsid w:val="00C11203"/>
    <w:rsid w:val="00C1299F"/>
    <w:rsid w:val="00C147BB"/>
    <w:rsid w:val="00C14D67"/>
    <w:rsid w:val="00C2381C"/>
    <w:rsid w:val="00C249FE"/>
    <w:rsid w:val="00C26F21"/>
    <w:rsid w:val="00C30CE9"/>
    <w:rsid w:val="00C37AF2"/>
    <w:rsid w:val="00C40B54"/>
    <w:rsid w:val="00C42206"/>
    <w:rsid w:val="00C437AC"/>
    <w:rsid w:val="00C50796"/>
    <w:rsid w:val="00C54EA3"/>
    <w:rsid w:val="00C56437"/>
    <w:rsid w:val="00C621BC"/>
    <w:rsid w:val="00C63F0C"/>
    <w:rsid w:val="00C64956"/>
    <w:rsid w:val="00C654AC"/>
    <w:rsid w:val="00C6698F"/>
    <w:rsid w:val="00C66B5F"/>
    <w:rsid w:val="00C74087"/>
    <w:rsid w:val="00C77748"/>
    <w:rsid w:val="00C805D2"/>
    <w:rsid w:val="00C831AC"/>
    <w:rsid w:val="00C84C02"/>
    <w:rsid w:val="00C8532D"/>
    <w:rsid w:val="00C86BCE"/>
    <w:rsid w:val="00C90E2E"/>
    <w:rsid w:val="00C922EE"/>
    <w:rsid w:val="00C93611"/>
    <w:rsid w:val="00C95E11"/>
    <w:rsid w:val="00C96B25"/>
    <w:rsid w:val="00CA3741"/>
    <w:rsid w:val="00CA47B6"/>
    <w:rsid w:val="00CA4829"/>
    <w:rsid w:val="00CA6805"/>
    <w:rsid w:val="00CA6D92"/>
    <w:rsid w:val="00CB0B52"/>
    <w:rsid w:val="00CB11AC"/>
    <w:rsid w:val="00CB32AA"/>
    <w:rsid w:val="00CB3D1A"/>
    <w:rsid w:val="00CB4849"/>
    <w:rsid w:val="00CB58BA"/>
    <w:rsid w:val="00CB5C7B"/>
    <w:rsid w:val="00CB6081"/>
    <w:rsid w:val="00CB68F4"/>
    <w:rsid w:val="00CB7F4F"/>
    <w:rsid w:val="00CC1700"/>
    <w:rsid w:val="00CC46BC"/>
    <w:rsid w:val="00CC687E"/>
    <w:rsid w:val="00CC7DA3"/>
    <w:rsid w:val="00CD117A"/>
    <w:rsid w:val="00CD47D9"/>
    <w:rsid w:val="00CD4B8E"/>
    <w:rsid w:val="00CD7477"/>
    <w:rsid w:val="00CD7C5F"/>
    <w:rsid w:val="00CE089D"/>
    <w:rsid w:val="00CE24BC"/>
    <w:rsid w:val="00CE417B"/>
    <w:rsid w:val="00CE684F"/>
    <w:rsid w:val="00CF0E70"/>
    <w:rsid w:val="00CF115E"/>
    <w:rsid w:val="00CF3C36"/>
    <w:rsid w:val="00CF4207"/>
    <w:rsid w:val="00CF7DE5"/>
    <w:rsid w:val="00CF7E62"/>
    <w:rsid w:val="00D00CF0"/>
    <w:rsid w:val="00D017A9"/>
    <w:rsid w:val="00D02F0C"/>
    <w:rsid w:val="00D03CF7"/>
    <w:rsid w:val="00D143AB"/>
    <w:rsid w:val="00D150D3"/>
    <w:rsid w:val="00D16146"/>
    <w:rsid w:val="00D21C67"/>
    <w:rsid w:val="00D21F90"/>
    <w:rsid w:val="00D2204C"/>
    <w:rsid w:val="00D22325"/>
    <w:rsid w:val="00D23AF1"/>
    <w:rsid w:val="00D26CA5"/>
    <w:rsid w:val="00D27A60"/>
    <w:rsid w:val="00D337B0"/>
    <w:rsid w:val="00D35BB8"/>
    <w:rsid w:val="00D36107"/>
    <w:rsid w:val="00D37820"/>
    <w:rsid w:val="00D40001"/>
    <w:rsid w:val="00D424BE"/>
    <w:rsid w:val="00D42AD0"/>
    <w:rsid w:val="00D433B7"/>
    <w:rsid w:val="00D4381B"/>
    <w:rsid w:val="00D43EEF"/>
    <w:rsid w:val="00D46C15"/>
    <w:rsid w:val="00D47866"/>
    <w:rsid w:val="00D514C6"/>
    <w:rsid w:val="00D52FBD"/>
    <w:rsid w:val="00D542F0"/>
    <w:rsid w:val="00D553CF"/>
    <w:rsid w:val="00D560FF"/>
    <w:rsid w:val="00D56802"/>
    <w:rsid w:val="00D56ED4"/>
    <w:rsid w:val="00D57C24"/>
    <w:rsid w:val="00D61B04"/>
    <w:rsid w:val="00D62204"/>
    <w:rsid w:val="00D62721"/>
    <w:rsid w:val="00D63CF7"/>
    <w:rsid w:val="00D63EF1"/>
    <w:rsid w:val="00D64098"/>
    <w:rsid w:val="00D64E9B"/>
    <w:rsid w:val="00D65004"/>
    <w:rsid w:val="00D65BBE"/>
    <w:rsid w:val="00D666A7"/>
    <w:rsid w:val="00D66C76"/>
    <w:rsid w:val="00D70112"/>
    <w:rsid w:val="00D71D92"/>
    <w:rsid w:val="00D72DD4"/>
    <w:rsid w:val="00D72F5B"/>
    <w:rsid w:val="00D74860"/>
    <w:rsid w:val="00D74A9A"/>
    <w:rsid w:val="00D77645"/>
    <w:rsid w:val="00D813D1"/>
    <w:rsid w:val="00D8270E"/>
    <w:rsid w:val="00D83D32"/>
    <w:rsid w:val="00D844C5"/>
    <w:rsid w:val="00D87B91"/>
    <w:rsid w:val="00D915CA"/>
    <w:rsid w:val="00D931C3"/>
    <w:rsid w:val="00D958AA"/>
    <w:rsid w:val="00D958B5"/>
    <w:rsid w:val="00D96D2B"/>
    <w:rsid w:val="00DA06C7"/>
    <w:rsid w:val="00DA0A09"/>
    <w:rsid w:val="00DA2BC1"/>
    <w:rsid w:val="00DA3F12"/>
    <w:rsid w:val="00DA5D12"/>
    <w:rsid w:val="00DB1144"/>
    <w:rsid w:val="00DB4C7D"/>
    <w:rsid w:val="00DB5606"/>
    <w:rsid w:val="00DB6280"/>
    <w:rsid w:val="00DC1907"/>
    <w:rsid w:val="00DC2B52"/>
    <w:rsid w:val="00DC3C14"/>
    <w:rsid w:val="00DD1223"/>
    <w:rsid w:val="00DD26A9"/>
    <w:rsid w:val="00DD2734"/>
    <w:rsid w:val="00DD3EAE"/>
    <w:rsid w:val="00DD58C9"/>
    <w:rsid w:val="00DD6857"/>
    <w:rsid w:val="00DE21A4"/>
    <w:rsid w:val="00DE2F22"/>
    <w:rsid w:val="00DE5AE4"/>
    <w:rsid w:val="00DE71CA"/>
    <w:rsid w:val="00DF115F"/>
    <w:rsid w:val="00DF3A70"/>
    <w:rsid w:val="00DF4E9D"/>
    <w:rsid w:val="00DF6728"/>
    <w:rsid w:val="00DF7BF7"/>
    <w:rsid w:val="00DF7CC0"/>
    <w:rsid w:val="00E01772"/>
    <w:rsid w:val="00E02F40"/>
    <w:rsid w:val="00E06178"/>
    <w:rsid w:val="00E07234"/>
    <w:rsid w:val="00E117B4"/>
    <w:rsid w:val="00E12CAE"/>
    <w:rsid w:val="00E13C67"/>
    <w:rsid w:val="00E13F28"/>
    <w:rsid w:val="00E1752B"/>
    <w:rsid w:val="00E21643"/>
    <w:rsid w:val="00E2195B"/>
    <w:rsid w:val="00E22787"/>
    <w:rsid w:val="00E22C7F"/>
    <w:rsid w:val="00E2332C"/>
    <w:rsid w:val="00E24113"/>
    <w:rsid w:val="00E25F18"/>
    <w:rsid w:val="00E31F94"/>
    <w:rsid w:val="00E328BF"/>
    <w:rsid w:val="00E33899"/>
    <w:rsid w:val="00E33E32"/>
    <w:rsid w:val="00E34F8B"/>
    <w:rsid w:val="00E35DF4"/>
    <w:rsid w:val="00E40646"/>
    <w:rsid w:val="00E41192"/>
    <w:rsid w:val="00E419F0"/>
    <w:rsid w:val="00E46CC0"/>
    <w:rsid w:val="00E4739A"/>
    <w:rsid w:val="00E52616"/>
    <w:rsid w:val="00E54BE6"/>
    <w:rsid w:val="00E54F76"/>
    <w:rsid w:val="00E5667A"/>
    <w:rsid w:val="00E57023"/>
    <w:rsid w:val="00E57869"/>
    <w:rsid w:val="00E6191F"/>
    <w:rsid w:val="00E64242"/>
    <w:rsid w:val="00E66FB9"/>
    <w:rsid w:val="00E705FA"/>
    <w:rsid w:val="00E72A01"/>
    <w:rsid w:val="00E7308A"/>
    <w:rsid w:val="00E7364D"/>
    <w:rsid w:val="00E736BB"/>
    <w:rsid w:val="00E74D70"/>
    <w:rsid w:val="00E74E06"/>
    <w:rsid w:val="00E8085F"/>
    <w:rsid w:val="00E80C2B"/>
    <w:rsid w:val="00E813A3"/>
    <w:rsid w:val="00E82DE0"/>
    <w:rsid w:val="00E85102"/>
    <w:rsid w:val="00E85BE4"/>
    <w:rsid w:val="00E87968"/>
    <w:rsid w:val="00E91573"/>
    <w:rsid w:val="00E94D89"/>
    <w:rsid w:val="00EA140B"/>
    <w:rsid w:val="00EA1ED0"/>
    <w:rsid w:val="00EA1F05"/>
    <w:rsid w:val="00EA21F1"/>
    <w:rsid w:val="00EA401C"/>
    <w:rsid w:val="00EA5977"/>
    <w:rsid w:val="00EA6B0F"/>
    <w:rsid w:val="00EA7646"/>
    <w:rsid w:val="00EA7670"/>
    <w:rsid w:val="00EB2B98"/>
    <w:rsid w:val="00EB3DD7"/>
    <w:rsid w:val="00EB4092"/>
    <w:rsid w:val="00EB630E"/>
    <w:rsid w:val="00EC6E45"/>
    <w:rsid w:val="00ED14F6"/>
    <w:rsid w:val="00ED2A76"/>
    <w:rsid w:val="00ED37C1"/>
    <w:rsid w:val="00ED78FB"/>
    <w:rsid w:val="00EE111D"/>
    <w:rsid w:val="00EE37AA"/>
    <w:rsid w:val="00EE3F42"/>
    <w:rsid w:val="00EE4E0F"/>
    <w:rsid w:val="00EE7732"/>
    <w:rsid w:val="00EE7E94"/>
    <w:rsid w:val="00EF045B"/>
    <w:rsid w:val="00F015F1"/>
    <w:rsid w:val="00F034B6"/>
    <w:rsid w:val="00F04AE3"/>
    <w:rsid w:val="00F051ED"/>
    <w:rsid w:val="00F05BE8"/>
    <w:rsid w:val="00F0607C"/>
    <w:rsid w:val="00F12996"/>
    <w:rsid w:val="00F13127"/>
    <w:rsid w:val="00F13405"/>
    <w:rsid w:val="00F20C03"/>
    <w:rsid w:val="00F23582"/>
    <w:rsid w:val="00F23CE7"/>
    <w:rsid w:val="00F27655"/>
    <w:rsid w:val="00F27BB6"/>
    <w:rsid w:val="00F31785"/>
    <w:rsid w:val="00F31935"/>
    <w:rsid w:val="00F32F5C"/>
    <w:rsid w:val="00F33024"/>
    <w:rsid w:val="00F33B34"/>
    <w:rsid w:val="00F345AF"/>
    <w:rsid w:val="00F34D03"/>
    <w:rsid w:val="00F359D0"/>
    <w:rsid w:val="00F363DA"/>
    <w:rsid w:val="00F43337"/>
    <w:rsid w:val="00F46109"/>
    <w:rsid w:val="00F50DA3"/>
    <w:rsid w:val="00F51AD3"/>
    <w:rsid w:val="00F51E62"/>
    <w:rsid w:val="00F5267F"/>
    <w:rsid w:val="00F554B9"/>
    <w:rsid w:val="00F56416"/>
    <w:rsid w:val="00F56D6F"/>
    <w:rsid w:val="00F57727"/>
    <w:rsid w:val="00F6168D"/>
    <w:rsid w:val="00F61A41"/>
    <w:rsid w:val="00F6344B"/>
    <w:rsid w:val="00F644B1"/>
    <w:rsid w:val="00F6583F"/>
    <w:rsid w:val="00F7068D"/>
    <w:rsid w:val="00F70DA1"/>
    <w:rsid w:val="00F721EB"/>
    <w:rsid w:val="00F75C55"/>
    <w:rsid w:val="00F75D90"/>
    <w:rsid w:val="00F76E1A"/>
    <w:rsid w:val="00F8084F"/>
    <w:rsid w:val="00F80F37"/>
    <w:rsid w:val="00F8160B"/>
    <w:rsid w:val="00F836C3"/>
    <w:rsid w:val="00F839A9"/>
    <w:rsid w:val="00F84938"/>
    <w:rsid w:val="00F86A86"/>
    <w:rsid w:val="00F90247"/>
    <w:rsid w:val="00F926B0"/>
    <w:rsid w:val="00F940FE"/>
    <w:rsid w:val="00F94A5F"/>
    <w:rsid w:val="00F94CB1"/>
    <w:rsid w:val="00FA217E"/>
    <w:rsid w:val="00FA254A"/>
    <w:rsid w:val="00FA3A40"/>
    <w:rsid w:val="00FA4A3A"/>
    <w:rsid w:val="00FA5EF2"/>
    <w:rsid w:val="00FB02CD"/>
    <w:rsid w:val="00FB3795"/>
    <w:rsid w:val="00FB48FB"/>
    <w:rsid w:val="00FB4EFA"/>
    <w:rsid w:val="00FB6674"/>
    <w:rsid w:val="00FB68B0"/>
    <w:rsid w:val="00FB750B"/>
    <w:rsid w:val="00FC3041"/>
    <w:rsid w:val="00FC321F"/>
    <w:rsid w:val="00FC4310"/>
    <w:rsid w:val="00FC4576"/>
    <w:rsid w:val="00FC68C0"/>
    <w:rsid w:val="00FC7DE0"/>
    <w:rsid w:val="00FD002B"/>
    <w:rsid w:val="00FD27A8"/>
    <w:rsid w:val="00FD2DE9"/>
    <w:rsid w:val="00FD3AFE"/>
    <w:rsid w:val="00FD5C75"/>
    <w:rsid w:val="00FD5D70"/>
    <w:rsid w:val="00FE5AF7"/>
    <w:rsid w:val="00FE666F"/>
    <w:rsid w:val="00FF0C72"/>
    <w:rsid w:val="00FF225A"/>
    <w:rsid w:val="00FF3F4B"/>
    <w:rsid w:val="00FF4D6F"/>
    <w:rsid w:val="00FF5412"/>
    <w:rsid w:val="00FF63A2"/>
    <w:rsid w:val="00FF70A4"/>
    <w:rsid w:val="01850D6F"/>
    <w:rsid w:val="01AE3038"/>
    <w:rsid w:val="022662C9"/>
    <w:rsid w:val="0268FC3A"/>
    <w:rsid w:val="032BFE87"/>
    <w:rsid w:val="033E1C71"/>
    <w:rsid w:val="039CF78C"/>
    <w:rsid w:val="042677A4"/>
    <w:rsid w:val="044024C5"/>
    <w:rsid w:val="05891296"/>
    <w:rsid w:val="0691684F"/>
    <w:rsid w:val="06A468BE"/>
    <w:rsid w:val="06BCA5F3"/>
    <w:rsid w:val="06E16773"/>
    <w:rsid w:val="07082E66"/>
    <w:rsid w:val="0728F9EF"/>
    <w:rsid w:val="07625AC2"/>
    <w:rsid w:val="0762A952"/>
    <w:rsid w:val="07920FEB"/>
    <w:rsid w:val="07E295FF"/>
    <w:rsid w:val="0839DE8B"/>
    <w:rsid w:val="09367753"/>
    <w:rsid w:val="093FE76C"/>
    <w:rsid w:val="0991709D"/>
    <w:rsid w:val="09D7808A"/>
    <w:rsid w:val="0A6CF51D"/>
    <w:rsid w:val="0AE8E933"/>
    <w:rsid w:val="0B2D463F"/>
    <w:rsid w:val="0B4C7C12"/>
    <w:rsid w:val="0B87467D"/>
    <w:rsid w:val="0BB8E82A"/>
    <w:rsid w:val="0C5574B1"/>
    <w:rsid w:val="0CEB5699"/>
    <w:rsid w:val="0CFEE45E"/>
    <w:rsid w:val="0DB53969"/>
    <w:rsid w:val="0DBB931D"/>
    <w:rsid w:val="0DE91896"/>
    <w:rsid w:val="0E731D90"/>
    <w:rsid w:val="0F10D378"/>
    <w:rsid w:val="0F15866C"/>
    <w:rsid w:val="10780AC0"/>
    <w:rsid w:val="10B5ABF7"/>
    <w:rsid w:val="10BB38B4"/>
    <w:rsid w:val="1152186E"/>
    <w:rsid w:val="1163D26F"/>
    <w:rsid w:val="1181AA2B"/>
    <w:rsid w:val="1187681E"/>
    <w:rsid w:val="118E44D8"/>
    <w:rsid w:val="11A0DAE8"/>
    <w:rsid w:val="11C1F436"/>
    <w:rsid w:val="11DD8666"/>
    <w:rsid w:val="1213B541"/>
    <w:rsid w:val="128BD1DE"/>
    <w:rsid w:val="132372CB"/>
    <w:rsid w:val="13A38FA2"/>
    <w:rsid w:val="1430FFB9"/>
    <w:rsid w:val="1453E755"/>
    <w:rsid w:val="14BF0998"/>
    <w:rsid w:val="15309081"/>
    <w:rsid w:val="1652B9BD"/>
    <w:rsid w:val="1682554D"/>
    <w:rsid w:val="16FBCD6F"/>
    <w:rsid w:val="1748C990"/>
    <w:rsid w:val="17F2D56D"/>
    <w:rsid w:val="180210AC"/>
    <w:rsid w:val="1878FB68"/>
    <w:rsid w:val="1916569B"/>
    <w:rsid w:val="194C7B5F"/>
    <w:rsid w:val="19FF926A"/>
    <w:rsid w:val="1A96B9BF"/>
    <w:rsid w:val="1B68F692"/>
    <w:rsid w:val="1C378AAE"/>
    <w:rsid w:val="1C3AB3F9"/>
    <w:rsid w:val="1CF9F130"/>
    <w:rsid w:val="1D8BE10B"/>
    <w:rsid w:val="1E4D5CE2"/>
    <w:rsid w:val="1EDA02CB"/>
    <w:rsid w:val="1F4DD326"/>
    <w:rsid w:val="1F5D78D4"/>
    <w:rsid w:val="1F80F748"/>
    <w:rsid w:val="1FD3D193"/>
    <w:rsid w:val="2084D5B9"/>
    <w:rsid w:val="20BF1ABB"/>
    <w:rsid w:val="20D1CB9E"/>
    <w:rsid w:val="219729E9"/>
    <w:rsid w:val="22411AC1"/>
    <w:rsid w:val="22B2F2FD"/>
    <w:rsid w:val="230917C2"/>
    <w:rsid w:val="23D506F0"/>
    <w:rsid w:val="2411DDC6"/>
    <w:rsid w:val="247289AE"/>
    <w:rsid w:val="2479F8A4"/>
    <w:rsid w:val="24A9AAFB"/>
    <w:rsid w:val="24AD2424"/>
    <w:rsid w:val="24ADD05F"/>
    <w:rsid w:val="24C5345E"/>
    <w:rsid w:val="254420D0"/>
    <w:rsid w:val="2599EA17"/>
    <w:rsid w:val="25CEEBE5"/>
    <w:rsid w:val="265711D9"/>
    <w:rsid w:val="26879A88"/>
    <w:rsid w:val="2738D0A8"/>
    <w:rsid w:val="27928601"/>
    <w:rsid w:val="27C30CB2"/>
    <w:rsid w:val="27EFBEBF"/>
    <w:rsid w:val="28816A04"/>
    <w:rsid w:val="2888A61A"/>
    <w:rsid w:val="299D65DE"/>
    <w:rsid w:val="29FF3EA7"/>
    <w:rsid w:val="2A196791"/>
    <w:rsid w:val="2A614381"/>
    <w:rsid w:val="2A6BF09F"/>
    <w:rsid w:val="2AB37057"/>
    <w:rsid w:val="2AF54E90"/>
    <w:rsid w:val="2B4841A9"/>
    <w:rsid w:val="2B4DA063"/>
    <w:rsid w:val="2BD070BE"/>
    <w:rsid w:val="2BE96B2A"/>
    <w:rsid w:val="2C605835"/>
    <w:rsid w:val="2C75F87D"/>
    <w:rsid w:val="2CDE546F"/>
    <w:rsid w:val="2D09119C"/>
    <w:rsid w:val="2D9ACE70"/>
    <w:rsid w:val="2DA77265"/>
    <w:rsid w:val="2DBFDE63"/>
    <w:rsid w:val="2E049E90"/>
    <w:rsid w:val="2E07AD01"/>
    <w:rsid w:val="2EF0D28D"/>
    <w:rsid w:val="2F1AC294"/>
    <w:rsid w:val="2F40EC0F"/>
    <w:rsid w:val="2F7271DB"/>
    <w:rsid w:val="2FCB7905"/>
    <w:rsid w:val="3014A0E8"/>
    <w:rsid w:val="30DA8012"/>
    <w:rsid w:val="319D463E"/>
    <w:rsid w:val="31ADC6C7"/>
    <w:rsid w:val="326AD3D4"/>
    <w:rsid w:val="32936161"/>
    <w:rsid w:val="32D55786"/>
    <w:rsid w:val="32D69942"/>
    <w:rsid w:val="33272130"/>
    <w:rsid w:val="332BF638"/>
    <w:rsid w:val="3351B78B"/>
    <w:rsid w:val="3423D251"/>
    <w:rsid w:val="3446C840"/>
    <w:rsid w:val="3478E2C1"/>
    <w:rsid w:val="34901468"/>
    <w:rsid w:val="34E11D3E"/>
    <w:rsid w:val="3550FEFE"/>
    <w:rsid w:val="362304FB"/>
    <w:rsid w:val="37E2F56A"/>
    <w:rsid w:val="385559C3"/>
    <w:rsid w:val="38BC3065"/>
    <w:rsid w:val="39014107"/>
    <w:rsid w:val="39EC188D"/>
    <w:rsid w:val="3A09B5D5"/>
    <w:rsid w:val="3A17D08E"/>
    <w:rsid w:val="3AB944A7"/>
    <w:rsid w:val="3ABA7143"/>
    <w:rsid w:val="3AD08993"/>
    <w:rsid w:val="3ADB469C"/>
    <w:rsid w:val="3B63D766"/>
    <w:rsid w:val="3BF24FE6"/>
    <w:rsid w:val="3C36BCBE"/>
    <w:rsid w:val="3C5BF3DA"/>
    <w:rsid w:val="3CEAACD8"/>
    <w:rsid w:val="3D2FF6F8"/>
    <w:rsid w:val="3D679F7F"/>
    <w:rsid w:val="3D9A2BF4"/>
    <w:rsid w:val="3DAC851A"/>
    <w:rsid w:val="3DF428D0"/>
    <w:rsid w:val="3E02576E"/>
    <w:rsid w:val="3E0E2641"/>
    <w:rsid w:val="3E6EF22C"/>
    <w:rsid w:val="3E8E07F9"/>
    <w:rsid w:val="3ED0D2B3"/>
    <w:rsid w:val="3EFA37E9"/>
    <w:rsid w:val="3F27149B"/>
    <w:rsid w:val="3F2CFD22"/>
    <w:rsid w:val="3F5318A9"/>
    <w:rsid w:val="3FE05FA5"/>
    <w:rsid w:val="400EB973"/>
    <w:rsid w:val="40361573"/>
    <w:rsid w:val="40CBC6A5"/>
    <w:rsid w:val="40F4C847"/>
    <w:rsid w:val="40FFED12"/>
    <w:rsid w:val="413027FD"/>
    <w:rsid w:val="417B6D87"/>
    <w:rsid w:val="41A1BDB0"/>
    <w:rsid w:val="41AA3455"/>
    <w:rsid w:val="4224175D"/>
    <w:rsid w:val="428D313E"/>
    <w:rsid w:val="4354D5B1"/>
    <w:rsid w:val="435E559B"/>
    <w:rsid w:val="43B82D81"/>
    <w:rsid w:val="43BDCEF5"/>
    <w:rsid w:val="4409861F"/>
    <w:rsid w:val="44435B1A"/>
    <w:rsid w:val="4520B57E"/>
    <w:rsid w:val="4533194C"/>
    <w:rsid w:val="457CA91A"/>
    <w:rsid w:val="46004FF9"/>
    <w:rsid w:val="471F7083"/>
    <w:rsid w:val="478284CD"/>
    <w:rsid w:val="478864C2"/>
    <w:rsid w:val="4813498E"/>
    <w:rsid w:val="485FE9F5"/>
    <w:rsid w:val="488341CF"/>
    <w:rsid w:val="48A62240"/>
    <w:rsid w:val="48F61045"/>
    <w:rsid w:val="492DB2BB"/>
    <w:rsid w:val="49ED7213"/>
    <w:rsid w:val="4B2AD05E"/>
    <w:rsid w:val="4B958991"/>
    <w:rsid w:val="4BA26ABD"/>
    <w:rsid w:val="4BBD54EF"/>
    <w:rsid w:val="4BC0870A"/>
    <w:rsid w:val="4C12368C"/>
    <w:rsid w:val="4C8794BE"/>
    <w:rsid w:val="4CFFA670"/>
    <w:rsid w:val="4D3DD45E"/>
    <w:rsid w:val="4D5D6F81"/>
    <w:rsid w:val="4D76AF1C"/>
    <w:rsid w:val="4E18425E"/>
    <w:rsid w:val="4E9B3DA6"/>
    <w:rsid w:val="4EF82788"/>
    <w:rsid w:val="4F1B599D"/>
    <w:rsid w:val="4F4D823A"/>
    <w:rsid w:val="508A9D9B"/>
    <w:rsid w:val="50BAE5C9"/>
    <w:rsid w:val="51A8CE73"/>
    <w:rsid w:val="51F919A1"/>
    <w:rsid w:val="52EA7C08"/>
    <w:rsid w:val="530F98AE"/>
    <w:rsid w:val="541D8DF2"/>
    <w:rsid w:val="543EC183"/>
    <w:rsid w:val="54514062"/>
    <w:rsid w:val="556BC391"/>
    <w:rsid w:val="55DB0198"/>
    <w:rsid w:val="55FBA935"/>
    <w:rsid w:val="565DD87E"/>
    <w:rsid w:val="568AE6BA"/>
    <w:rsid w:val="5734BF10"/>
    <w:rsid w:val="57696A9B"/>
    <w:rsid w:val="57CCF218"/>
    <w:rsid w:val="5826E678"/>
    <w:rsid w:val="5858A2F8"/>
    <w:rsid w:val="586B8593"/>
    <w:rsid w:val="58B22BEC"/>
    <w:rsid w:val="59504E2C"/>
    <w:rsid w:val="5964058E"/>
    <w:rsid w:val="59DD7785"/>
    <w:rsid w:val="5A8B8002"/>
    <w:rsid w:val="5AA3A64F"/>
    <w:rsid w:val="5B42B362"/>
    <w:rsid w:val="5B52B34C"/>
    <w:rsid w:val="5BB0FFCE"/>
    <w:rsid w:val="5BC8C9E2"/>
    <w:rsid w:val="5BE2D5F7"/>
    <w:rsid w:val="5C4EAD7D"/>
    <w:rsid w:val="5C7F6832"/>
    <w:rsid w:val="5CDD2FD4"/>
    <w:rsid w:val="5D0A100F"/>
    <w:rsid w:val="5D47393A"/>
    <w:rsid w:val="5D9DD697"/>
    <w:rsid w:val="5DB7D90B"/>
    <w:rsid w:val="5E76250C"/>
    <w:rsid w:val="5EA3AE91"/>
    <w:rsid w:val="5EB1FD51"/>
    <w:rsid w:val="5EBE8397"/>
    <w:rsid w:val="5EDCA1D2"/>
    <w:rsid w:val="5F2ACB7B"/>
    <w:rsid w:val="5F4A2096"/>
    <w:rsid w:val="5F5A522A"/>
    <w:rsid w:val="5FF25A54"/>
    <w:rsid w:val="603EC8C4"/>
    <w:rsid w:val="605AE609"/>
    <w:rsid w:val="607B16B7"/>
    <w:rsid w:val="60EB987E"/>
    <w:rsid w:val="615AB3E9"/>
    <w:rsid w:val="619F9492"/>
    <w:rsid w:val="61AC50BA"/>
    <w:rsid w:val="61C17AB2"/>
    <w:rsid w:val="61DF1307"/>
    <w:rsid w:val="61E42266"/>
    <w:rsid w:val="6280A1CF"/>
    <w:rsid w:val="62A982EB"/>
    <w:rsid w:val="62CAC36F"/>
    <w:rsid w:val="63D9DD21"/>
    <w:rsid w:val="64572378"/>
    <w:rsid w:val="6487E8F6"/>
    <w:rsid w:val="64B641E1"/>
    <w:rsid w:val="6503EF3A"/>
    <w:rsid w:val="661B1E04"/>
    <w:rsid w:val="662A5BB2"/>
    <w:rsid w:val="66E4A395"/>
    <w:rsid w:val="66E65090"/>
    <w:rsid w:val="66FF93ED"/>
    <w:rsid w:val="673ADA1B"/>
    <w:rsid w:val="67DD061A"/>
    <w:rsid w:val="67FB1E61"/>
    <w:rsid w:val="6842A900"/>
    <w:rsid w:val="684E227A"/>
    <w:rsid w:val="68E0489C"/>
    <w:rsid w:val="692D1950"/>
    <w:rsid w:val="6A9CB9C2"/>
    <w:rsid w:val="6B7A57AB"/>
    <w:rsid w:val="6C15846E"/>
    <w:rsid w:val="6CCD770C"/>
    <w:rsid w:val="6CE20EEA"/>
    <w:rsid w:val="6D20AFB4"/>
    <w:rsid w:val="6D35C580"/>
    <w:rsid w:val="6D7C7DC6"/>
    <w:rsid w:val="6E43DEED"/>
    <w:rsid w:val="6E9E4E7E"/>
    <w:rsid w:val="6EE511D1"/>
    <w:rsid w:val="6EE8BB6E"/>
    <w:rsid w:val="6F2270D7"/>
    <w:rsid w:val="6F6670D1"/>
    <w:rsid w:val="6F8FFF45"/>
    <w:rsid w:val="6FC9F482"/>
    <w:rsid w:val="7004BB4B"/>
    <w:rsid w:val="7016D589"/>
    <w:rsid w:val="70B8E956"/>
    <w:rsid w:val="70E8F761"/>
    <w:rsid w:val="70FBDB2E"/>
    <w:rsid w:val="7212388E"/>
    <w:rsid w:val="7293BCCD"/>
    <w:rsid w:val="72A2D653"/>
    <w:rsid w:val="7457CCCF"/>
    <w:rsid w:val="74E838FD"/>
    <w:rsid w:val="74EA6C97"/>
    <w:rsid w:val="75D77B95"/>
    <w:rsid w:val="76210CDB"/>
    <w:rsid w:val="764D61A4"/>
    <w:rsid w:val="765C2EE8"/>
    <w:rsid w:val="7698F413"/>
    <w:rsid w:val="76AC1B3F"/>
    <w:rsid w:val="76B0F20E"/>
    <w:rsid w:val="76E03F26"/>
    <w:rsid w:val="77485A4B"/>
    <w:rsid w:val="774DCA20"/>
    <w:rsid w:val="77ACE550"/>
    <w:rsid w:val="77C1050D"/>
    <w:rsid w:val="77C61FEA"/>
    <w:rsid w:val="77D58046"/>
    <w:rsid w:val="77FF7D89"/>
    <w:rsid w:val="786DA57D"/>
    <w:rsid w:val="786F9703"/>
    <w:rsid w:val="799C4462"/>
    <w:rsid w:val="7A88586F"/>
    <w:rsid w:val="7B1BB4EF"/>
    <w:rsid w:val="7B4B53C2"/>
    <w:rsid w:val="7B8909A5"/>
    <w:rsid w:val="7BC574E9"/>
    <w:rsid w:val="7CC4346B"/>
    <w:rsid w:val="7CE23CED"/>
    <w:rsid w:val="7D613395"/>
    <w:rsid w:val="7D6A131C"/>
    <w:rsid w:val="7D7ABE16"/>
    <w:rsid w:val="7D82F06A"/>
    <w:rsid w:val="7E458506"/>
    <w:rsid w:val="7E979BE8"/>
    <w:rsid w:val="7F64A639"/>
    <w:rsid w:val="7FC5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90496"/>
  <w15:chartTrackingRefBased/>
  <w15:docId w15:val="{338E11B0-D172-4EB9-BB47-A8185755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10FFB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10FF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02B"/>
    <w:pPr>
      <w:keepNext/>
      <w:keepLines/>
      <w:spacing w:before="160" w:after="80"/>
      <w:outlineLvl w:val="2"/>
    </w:pPr>
    <w:rPr>
      <w:rFonts w:eastAsiaTheme="majorEastAsia" w:cstheme="majorBidi"/>
      <w:color w:val="E60CB3" w:themeColor="accent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E60CB3" w:themeColor="accen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DE5"/>
    <w:pPr>
      <w:keepNext/>
      <w:keepLines/>
      <w:spacing w:before="80" w:after="40"/>
      <w:outlineLvl w:val="4"/>
    </w:pPr>
    <w:rPr>
      <w:rFonts w:eastAsiaTheme="majorEastAsia" w:cstheme="majorBidi"/>
      <w:color w:val="6003C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AF"/>
    <w:rPr>
      <w:rFonts w:asciiTheme="majorHAnsi" w:eastAsiaTheme="majorEastAsia" w:hAnsiTheme="majorHAnsi" w:cstheme="majorBidi"/>
      <w:color w:val="810FF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5AF"/>
    <w:rPr>
      <w:rFonts w:asciiTheme="majorHAnsi" w:eastAsiaTheme="majorEastAsia" w:hAnsiTheme="majorHAnsi" w:cstheme="majorBidi"/>
      <w:color w:val="810FF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02B"/>
    <w:rPr>
      <w:rFonts w:eastAsiaTheme="majorEastAsia" w:cstheme="majorBidi"/>
      <w:color w:val="E60CB3" w:themeColor="accen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002B"/>
    <w:rPr>
      <w:rFonts w:eastAsiaTheme="majorEastAsia" w:cstheme="majorBidi"/>
      <w:i/>
      <w:iCs/>
      <w:color w:val="E60CB3" w:themeColor="accen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DE5"/>
    <w:rPr>
      <w:rFonts w:eastAsiaTheme="majorEastAsia" w:cstheme="majorBidi"/>
      <w:color w:val="6003C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2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810FFB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28"/>
    <w:rPr>
      <w:rFonts w:asciiTheme="majorHAnsi" w:eastAsiaTheme="majorEastAsia" w:hAnsiTheme="majorHAnsi" w:cstheme="majorBidi"/>
      <w:color w:val="810FFB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DE5"/>
    <w:rPr>
      <w:i/>
      <w:iCs/>
      <w:color w:val="6003C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DE5"/>
    <w:pPr>
      <w:pBdr>
        <w:top w:val="single" w:sz="4" w:space="10" w:color="6003C3" w:themeColor="accent1" w:themeShade="BF"/>
        <w:bottom w:val="single" w:sz="4" w:space="10" w:color="6003C3" w:themeColor="accent1" w:themeShade="BF"/>
      </w:pBdr>
      <w:spacing w:before="360" w:after="360"/>
      <w:ind w:left="864" w:right="864"/>
      <w:jc w:val="center"/>
    </w:pPr>
    <w:rPr>
      <w:i/>
      <w:iCs/>
      <w:color w:val="6003C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DE5"/>
    <w:rPr>
      <w:i/>
      <w:iCs/>
      <w:color w:val="6003C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DE5"/>
    <w:rPr>
      <w:b/>
      <w:bCs/>
      <w:smallCaps/>
      <w:color w:val="6003C3" w:themeColor="accent1" w:themeShade="BF"/>
      <w:spacing w:val="5"/>
    </w:rPr>
  </w:style>
  <w:style w:type="paragraph" w:styleId="NoSpacing">
    <w:name w:val="No Spacing"/>
    <w:uiPriority w:val="1"/>
    <w:qFormat/>
    <w:rsid w:val="00CF7DE5"/>
    <w:pPr>
      <w:spacing w:after="0" w:line="240" w:lineRule="auto"/>
    </w:pPr>
  </w:style>
  <w:style w:type="table" w:styleId="TableGrid">
    <w:name w:val="Table Grid"/>
    <w:basedOn w:val="TableNormal"/>
    <w:uiPriority w:val="39"/>
    <w:rsid w:val="00651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7481"/>
    <w:rPr>
      <w:color w:val="810FF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481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B362CA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AB74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A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465"/>
  </w:style>
  <w:style w:type="paragraph" w:styleId="Footer">
    <w:name w:val="footer"/>
    <w:basedOn w:val="Normal"/>
    <w:link w:val="FooterChar"/>
    <w:uiPriority w:val="99"/>
    <w:unhideWhenUsed/>
    <w:rsid w:val="003A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465"/>
  </w:style>
  <w:style w:type="character" w:styleId="Emphasis">
    <w:name w:val="Emphasis"/>
    <w:basedOn w:val="DefaultParagraphFont"/>
    <w:uiPriority w:val="20"/>
    <w:qFormat/>
    <w:rsid w:val="003D504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02A8A"/>
    <w:rPr>
      <w:i/>
      <w:iCs/>
      <w:color w:val="404040" w:themeColor="text1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26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26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626FC"/>
    <w:rPr>
      <w:vertAlign w:val="superscript"/>
    </w:rPr>
  </w:style>
  <w:style w:type="table" w:styleId="GridTable5Dark-Accent1">
    <w:name w:val="Grid Table 5 Dark Accent 1"/>
    <w:basedOn w:val="TableNormal"/>
    <w:uiPriority w:val="50"/>
    <w:rsid w:val="00FD00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CEF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0FF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0FF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10FF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10FFB" w:themeFill="accent1"/>
      </w:tcPr>
    </w:tblStylePr>
    <w:tblStylePr w:type="band1Vert">
      <w:tblPr/>
      <w:tcPr>
        <w:shd w:val="clear" w:color="auto" w:fill="CC9EFD" w:themeFill="accent1" w:themeFillTint="66"/>
      </w:tcPr>
    </w:tblStylePr>
    <w:tblStylePr w:type="band1Horz">
      <w:tblPr/>
      <w:tcPr>
        <w:shd w:val="clear" w:color="auto" w:fill="CC9EFD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FD002B"/>
    <w:pPr>
      <w:spacing w:after="0" w:line="240" w:lineRule="auto"/>
    </w:pPr>
    <w:tblPr>
      <w:tblStyleRowBandSize w:val="1"/>
      <w:tblStyleColBandSize w:val="1"/>
      <w:tblBorders>
        <w:top w:val="single" w:sz="4" w:space="0" w:color="B36EFC" w:themeColor="accent1" w:themeTint="99"/>
        <w:left w:val="single" w:sz="4" w:space="0" w:color="B36EFC" w:themeColor="accent1" w:themeTint="99"/>
        <w:bottom w:val="single" w:sz="4" w:space="0" w:color="B36EFC" w:themeColor="accent1" w:themeTint="99"/>
        <w:right w:val="single" w:sz="4" w:space="0" w:color="B36EFC" w:themeColor="accent1" w:themeTint="99"/>
        <w:insideH w:val="single" w:sz="4" w:space="0" w:color="B36EFC" w:themeColor="accent1" w:themeTint="99"/>
        <w:insideV w:val="single" w:sz="4" w:space="0" w:color="B36EF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10FFB" w:themeColor="accent1"/>
          <w:left w:val="single" w:sz="4" w:space="0" w:color="810FFB" w:themeColor="accent1"/>
          <w:bottom w:val="single" w:sz="4" w:space="0" w:color="810FFB" w:themeColor="accent1"/>
          <w:right w:val="single" w:sz="4" w:space="0" w:color="810FFB" w:themeColor="accent1"/>
          <w:insideH w:val="nil"/>
          <w:insideV w:val="nil"/>
        </w:tcBorders>
        <w:shd w:val="clear" w:color="auto" w:fill="810FFB" w:themeFill="accent1"/>
      </w:tcPr>
    </w:tblStylePr>
    <w:tblStylePr w:type="lastRow">
      <w:rPr>
        <w:b/>
        <w:bCs/>
      </w:rPr>
      <w:tblPr/>
      <w:tcPr>
        <w:tcBorders>
          <w:top w:val="double" w:sz="4" w:space="0" w:color="810FF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EFE" w:themeFill="accent1" w:themeFillTint="33"/>
      </w:tcPr>
    </w:tblStylePr>
    <w:tblStylePr w:type="band1Horz">
      <w:tblPr/>
      <w:tcPr>
        <w:shd w:val="clear" w:color="auto" w:fill="E5CEFE" w:themeFill="accent1" w:themeFillTint="33"/>
      </w:tcPr>
    </w:tblStylePr>
  </w:style>
  <w:style w:type="paragraph" w:styleId="Revision">
    <w:name w:val="Revision"/>
    <w:hidden/>
    <w:uiPriority w:val="99"/>
    <w:semiHidden/>
    <w:rsid w:val="008A1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12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9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2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299F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D4B93"/>
    <w:rPr>
      <w:b/>
      <w:bCs/>
    </w:rPr>
  </w:style>
  <w:style w:type="character" w:customStyle="1" w:styleId="yjuzn00">
    <w:name w:val="___yjuzn00"/>
    <w:basedOn w:val="DefaultParagraphFont"/>
    <w:rsid w:val="000D4B93"/>
  </w:style>
  <w:style w:type="character" w:customStyle="1" w:styleId="scriptor-textrun">
    <w:name w:val="scriptor-textrun"/>
    <w:basedOn w:val="DefaultParagraphFont"/>
    <w:rsid w:val="000D4B93"/>
  </w:style>
  <w:style w:type="character" w:customStyle="1" w:styleId="xwyputnstr2mcr8bsfkthg">
    <w:name w:val="xwyputnstr2mcr8bsfkthg=="/>
    <w:basedOn w:val="DefaultParagraphFont"/>
    <w:rsid w:val="003D1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ynozur.sharepoint.com/sites/BrandCenter/OfficeTemplates/Word/Synozur%20Document.dotx" TargetMode="External"/></Relationships>
</file>

<file path=word/theme/theme1.xml><?xml version="1.0" encoding="utf-8"?>
<a:theme xmlns:a="http://schemas.openxmlformats.org/drawingml/2006/main" name="Office Theme">
  <a:themeElements>
    <a:clrScheme name="Synozur 2024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810FFB"/>
      </a:accent1>
      <a:accent2>
        <a:srgbClr val="E60CB3"/>
      </a:accent2>
      <a:accent3>
        <a:srgbClr val="002060"/>
      </a:accent3>
      <a:accent4>
        <a:srgbClr val="6997AF"/>
      </a:accent4>
      <a:accent5>
        <a:srgbClr val="84ACB6"/>
      </a:accent5>
      <a:accent6>
        <a:srgbClr val="6F8183"/>
      </a:accent6>
      <a:hlink>
        <a:srgbClr val="810FFB"/>
      </a:hlink>
      <a:folHlink>
        <a:srgbClr val="8C8C8C"/>
      </a:folHlink>
    </a:clrScheme>
    <a:fontScheme name="Synozur">
      <a:majorFont>
        <a:latin typeface="Avenir Next LT Pro Demi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057327CA8F504E867ADF018AD8A60B" ma:contentTypeVersion="12" ma:contentTypeDescription="Create a new document." ma:contentTypeScope="" ma:versionID="baa9b9b779ba10651596e10a5388f136">
  <xsd:schema xmlns:xsd="http://www.w3.org/2001/XMLSchema" xmlns:xs="http://www.w3.org/2001/XMLSchema" xmlns:p="http://schemas.microsoft.com/office/2006/metadata/properties" xmlns:ns2="a4bb2fc2-15df-46dd-8768-77ef297b4dba" xmlns:ns3="661c3b99-59f9-4a1b-8e0e-4bc646a34690" targetNamespace="http://schemas.microsoft.com/office/2006/metadata/properties" ma:root="true" ma:fieldsID="62e6a0af9c7903c72a483f7414b1fd67" ns2:_="" ns3:_="">
    <xsd:import namespace="a4bb2fc2-15df-46dd-8768-77ef297b4dba"/>
    <xsd:import namespace="661c3b99-59f9-4a1b-8e0e-4bc646a34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b2fc2-15df-46dd-8768-77ef297b4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97a019a-0880-4451-9250-2f57dde1fe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c3b99-59f9-4a1b-8e0e-4bc646a3469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2c50c81-e0bd-491c-903c-0cb477e4eca3}" ma:internalName="TaxCatchAll" ma:showField="CatchAllData" ma:web="661c3b99-59f9-4a1b-8e0e-4bc646a34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1c3b99-59f9-4a1b-8e0e-4bc646a34690" xsi:nil="true"/>
    <lcf76f155ced4ddcb4097134ff3c332f xmlns="a4bb2fc2-15df-46dd-8768-77ef297b4db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4A1DB4-8E50-4C7E-B022-AC10524E14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AE80A2-F010-469B-8D0A-6930EFA0D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bb2fc2-15df-46dd-8768-77ef297b4dba"/>
    <ds:schemaRef ds:uri="661c3b99-59f9-4a1b-8e0e-4bc646a34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728FEA-9E7E-4CC9-9BF0-AB1F07E7223F}">
  <ds:schemaRefs>
    <ds:schemaRef ds:uri="http://schemas.microsoft.com/office/2006/metadata/properties"/>
    <ds:schemaRef ds:uri="http://schemas.microsoft.com/office/infopath/2007/PartnerControls"/>
    <ds:schemaRef ds:uri="661c3b99-59f9-4a1b-8e0e-4bc646a34690"/>
    <ds:schemaRef ds:uri="a4bb2fc2-15df-46dd-8768-77ef297b4dba"/>
  </ds:schemaRefs>
</ds:datastoreItem>
</file>

<file path=customXml/itemProps4.xml><?xml version="1.0" encoding="utf-8"?>
<ds:datastoreItem xmlns:ds="http://schemas.openxmlformats.org/officeDocument/2006/customXml" ds:itemID="{04F6E17F-C18F-4DDB-A24C-BF19454B3D9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4fbeaf7-1c91-43bb-8031-49eb8d4175ee}" enabled="0" method="" siteId="{b4fbeaf7-1c91-43bb-8031-49eb8d4175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Synozur%20Document.dotx</Template>
  <TotalTime>1</TotalTime>
  <Pages>3</Pages>
  <Words>3380</Words>
  <Characters>19266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22601</CharactersWithSpaces>
  <SharedDoc>false</SharedDoc>
  <HLinks>
    <vt:vector size="24" baseType="variant">
      <vt:variant>
        <vt:i4>2228259</vt:i4>
      </vt:variant>
      <vt:variant>
        <vt:i4>9</vt:i4>
      </vt:variant>
      <vt:variant>
        <vt:i4>0</vt:i4>
      </vt:variant>
      <vt:variant>
        <vt:i4>5</vt:i4>
      </vt:variant>
      <vt:variant>
        <vt:lpwstr>https://www.synozur.com/privacy</vt:lpwstr>
      </vt:variant>
      <vt:variant>
        <vt:lpwstr/>
      </vt:variant>
      <vt:variant>
        <vt:i4>3145842</vt:i4>
      </vt:variant>
      <vt:variant>
        <vt:i4>6</vt:i4>
      </vt:variant>
      <vt:variant>
        <vt:i4>0</vt:i4>
      </vt:variant>
      <vt:variant>
        <vt:i4>5</vt:i4>
      </vt:variant>
      <vt:variant>
        <vt:lpwstr>http://www.synozur.com/</vt:lpwstr>
      </vt:variant>
      <vt:variant>
        <vt:lpwstr/>
      </vt:variant>
      <vt:variant>
        <vt:i4>65608</vt:i4>
      </vt:variant>
      <vt:variant>
        <vt:i4>3</vt:i4>
      </vt:variant>
      <vt:variant>
        <vt:i4>0</vt:i4>
      </vt:variant>
      <vt:variant>
        <vt:i4>5</vt:i4>
      </vt:variant>
      <vt:variant>
        <vt:lpwstr>https://synozur.sharepoint.com/:w:/s/SynozurLeadership/EeXidS1-mRZCjcgD6aKCgJ4BNkpS4raLhGIQTbBLTroN2g</vt:lpwstr>
      </vt:variant>
      <vt:variant>
        <vt:lpwstr/>
      </vt:variant>
      <vt:variant>
        <vt:i4>3997815</vt:i4>
      </vt:variant>
      <vt:variant>
        <vt:i4>0</vt:i4>
      </vt:variant>
      <vt:variant>
        <vt:i4>0</vt:i4>
      </vt:variant>
      <vt:variant>
        <vt:i4>5</vt:i4>
      </vt:variant>
      <vt:variant>
        <vt:lpwstr>https://synozur.sharepoint.com/:l:/s/SynozurLeadership/FK9XzArDZeFBmiRVCtsrXa0B3D9uxMkNkvzBNUEgDFuD8w?e=x6wMHJ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Caldwell</dc:creator>
  <cp:keywords/>
  <dc:description/>
  <cp:lastModifiedBy>Chris McNulty</cp:lastModifiedBy>
  <cp:revision>3</cp:revision>
  <dcterms:created xsi:type="dcterms:W3CDTF">2026-06-25T04:37:00Z</dcterms:created>
  <dcterms:modified xsi:type="dcterms:W3CDTF">2026-06-25T04:38:00Z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0x010100CB057327CA8F504E867ADF018AD8A60B</vt:lpwstr>
  </property>
  <property fmtid="{D5CDD505-2E9C-101B-9397-08002B2CF9AE}" pid="3" name="MediaServiceImageTags">
    <vt:lpwstr/>
  </property>
</Properties>
</file>